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71C7" w14:textId="77777777" w:rsidR="00FC35BE" w:rsidRDefault="00327251" w:rsidP="007E58EB">
      <w:pPr>
        <w:pStyle w:val="Titel"/>
      </w:pPr>
      <w:r>
        <w:t>Risiko</w:t>
      </w:r>
      <w:r w:rsidR="00AD5007">
        <w:t>analyse</w:t>
      </w:r>
    </w:p>
    <w:p w14:paraId="0E579D90" w14:textId="77777777" w:rsidR="007E58EB" w:rsidRDefault="007E58EB" w:rsidP="007E58EB"/>
    <w:p w14:paraId="2188CACF" w14:textId="77777777" w:rsidR="007E58EB" w:rsidRPr="00546134" w:rsidRDefault="00AD5007" w:rsidP="007E58EB">
      <w:pPr>
        <w:rPr>
          <w:i/>
          <w:iCs/>
        </w:rPr>
      </w:pPr>
      <w:r w:rsidRPr="00AD5007">
        <w:rPr>
          <w:i/>
          <w:iCs/>
        </w:rPr>
        <w:t xml:space="preserve">Die </w:t>
      </w:r>
      <w:r w:rsidR="00327251">
        <w:rPr>
          <w:i/>
          <w:iCs/>
        </w:rPr>
        <w:t xml:space="preserve">Risikoanalyse </w:t>
      </w:r>
      <w:r w:rsidRPr="00AD5007">
        <w:rPr>
          <w:i/>
          <w:iCs/>
        </w:rPr>
        <w:t xml:space="preserve">dient dazu, </w:t>
      </w:r>
      <w:r w:rsidR="00327251">
        <w:rPr>
          <w:i/>
          <w:iCs/>
        </w:rPr>
        <w:t>mögliche Risiken zu identifizieren, diese gemäss deren Wichtigkeit zu bewerten, Strategien zu entwickeln und Massnahmen zu definieren, um die Eintrittswahrscheinlichkeit bzw. den Schaden im Eintrittsfall zu reduzieren</w:t>
      </w:r>
      <w:r w:rsidR="00FA76BA" w:rsidRPr="00FA76BA">
        <w:rPr>
          <w:i/>
          <w:iCs/>
        </w:rPr>
        <w:t>.</w:t>
      </w:r>
    </w:p>
    <w:p w14:paraId="17D91EA6" w14:textId="77777777" w:rsidR="007E58EB" w:rsidRDefault="007E58EB" w:rsidP="007E58EB"/>
    <w:p w14:paraId="74478C76" w14:textId="7C54E840" w:rsidR="00361A0C" w:rsidRPr="00361A0C" w:rsidRDefault="00AD5007" w:rsidP="00361A0C">
      <w:r>
        <w:t xml:space="preserve">Folgende </w:t>
      </w:r>
      <w:r w:rsidR="00327251">
        <w:t>Risiken</w:t>
      </w:r>
      <w:r>
        <w:t xml:space="preserve"> wurden im </w:t>
      </w:r>
      <w:r w:rsidR="00327251">
        <w:t xml:space="preserve">Kontext </w:t>
      </w:r>
      <w:r>
        <w:t>des Projekts identifiziert:</w:t>
      </w:r>
    </w:p>
    <w:p w14:paraId="39CEE3C2" w14:textId="2E6532A9" w:rsidR="00942621" w:rsidRDefault="04E2ACBE" w:rsidP="5A514BFB">
      <w:pPr>
        <w:pStyle w:val="KeinLeerraum"/>
        <w:numPr>
          <w:ilvl w:val="0"/>
          <w:numId w:val="9"/>
        </w:numPr>
      </w:pPr>
      <w:r>
        <w:t>Ausfall eines Teammietglieds</w:t>
      </w:r>
    </w:p>
    <w:p w14:paraId="57140E90" w14:textId="4CCB81F0" w:rsidR="04D05DE5" w:rsidRDefault="4E05B3A0" w:rsidP="0305ECE5">
      <w:pPr>
        <w:pStyle w:val="KeinLeerraum"/>
        <w:numPr>
          <w:ilvl w:val="0"/>
          <w:numId w:val="9"/>
        </w:numPr>
      </w:pPr>
      <w:r>
        <w:t>Missgeschick eines Teammitglieds (aus Versehen was löschen)</w:t>
      </w:r>
    </w:p>
    <w:p w14:paraId="43EAA97B" w14:textId="63BF9AC9" w:rsidR="2FF5A7B7" w:rsidRDefault="2F0ECA23" w:rsidP="2FF5A7B7">
      <w:pPr>
        <w:pStyle w:val="KeinLeerraum"/>
        <w:numPr>
          <w:ilvl w:val="0"/>
          <w:numId w:val="9"/>
        </w:numPr>
      </w:pPr>
      <w:r>
        <w:t>Unterrichtsausfall</w:t>
      </w:r>
    </w:p>
    <w:p w14:paraId="3F5F313E" w14:textId="27AB930B" w:rsidR="57E41B8B" w:rsidRDefault="506283BC" w:rsidP="57E41B8B">
      <w:pPr>
        <w:pStyle w:val="KeinLeerraum"/>
        <w:numPr>
          <w:ilvl w:val="0"/>
          <w:numId w:val="9"/>
        </w:numPr>
      </w:pPr>
      <w:r>
        <w:t>Host Fehler</w:t>
      </w:r>
      <w:r w:rsidR="34284206">
        <w:t xml:space="preserve"> / Server Errors</w:t>
      </w:r>
    </w:p>
    <w:p w14:paraId="112DBFAC" w14:textId="2A35DAD9" w:rsidR="041D612A" w:rsidRDefault="01A82D86" w:rsidP="041D612A">
      <w:pPr>
        <w:pStyle w:val="KeinLeerraum"/>
        <w:numPr>
          <w:ilvl w:val="0"/>
          <w:numId w:val="9"/>
        </w:numPr>
      </w:pPr>
      <w:r>
        <w:t>Zugriff Problemen</w:t>
      </w:r>
    </w:p>
    <w:p w14:paraId="77E473B0" w14:textId="77777777" w:rsidR="007E58EB" w:rsidRDefault="00327251" w:rsidP="007E58EB">
      <w:pPr>
        <w:pStyle w:val="berschrift1"/>
      </w:pPr>
      <w:r>
        <w:t>Bewertung</w:t>
      </w:r>
      <w:r w:rsidR="00361A0C">
        <w:t>en</w:t>
      </w:r>
    </w:p>
    <w:p w14:paraId="12372BA3" w14:textId="77777777" w:rsidR="00327251" w:rsidRDefault="00327251" w:rsidP="00327251">
      <w:r>
        <w:t xml:space="preserve">Die folgende Tabelle listet die </w:t>
      </w:r>
      <w:r w:rsidR="00361A0C">
        <w:t xml:space="preserve">Eintrittswahrscheinlichkeit, der Schaden sowie die </w:t>
      </w:r>
      <w:r w:rsidR="00BA4771">
        <w:t xml:space="preserve">Bewertung der </w:t>
      </w:r>
      <w:r>
        <w:t>Risiken des Projekts auf:</w:t>
      </w:r>
    </w:p>
    <w:tbl>
      <w:tblPr>
        <w:tblStyle w:val="Tabellenraster"/>
        <w:tblW w:w="0" w:type="auto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56"/>
        <w:gridCol w:w="1275"/>
        <w:gridCol w:w="3261"/>
        <w:gridCol w:w="1270"/>
      </w:tblGrid>
      <w:tr w:rsidR="00BA4771" w:rsidRPr="00DC2674" w14:paraId="69FA66EF" w14:textId="77777777" w:rsidTr="00361A0C">
        <w:tc>
          <w:tcPr>
            <w:tcW w:w="3256" w:type="dxa"/>
            <w:shd w:val="clear" w:color="auto" w:fill="D5DCE4" w:themeFill="text2" w:themeFillTint="33"/>
            <w:vAlign w:val="center"/>
          </w:tcPr>
          <w:p w14:paraId="6991DA10" w14:textId="77777777" w:rsidR="00BA4771" w:rsidRPr="00DC2674" w:rsidRDefault="00BA4771" w:rsidP="00C75B79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Risiko</w:t>
            </w:r>
          </w:p>
        </w:tc>
        <w:tc>
          <w:tcPr>
            <w:tcW w:w="1275" w:type="dxa"/>
            <w:shd w:val="clear" w:color="auto" w:fill="D5DCE4" w:themeFill="text2" w:themeFillTint="33"/>
            <w:vAlign w:val="center"/>
          </w:tcPr>
          <w:p w14:paraId="1B678D74" w14:textId="77777777" w:rsidR="00BA4771" w:rsidRPr="00DC2674" w:rsidRDefault="00BA4771" w:rsidP="00C75B79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Eintritts-wahr-scheinlich-keit</w:t>
            </w:r>
          </w:p>
        </w:tc>
        <w:tc>
          <w:tcPr>
            <w:tcW w:w="3261" w:type="dxa"/>
            <w:shd w:val="clear" w:color="auto" w:fill="D5DCE4" w:themeFill="text2" w:themeFillTint="33"/>
            <w:vAlign w:val="center"/>
          </w:tcPr>
          <w:p w14:paraId="6EAA555B" w14:textId="77777777" w:rsidR="00BA4771" w:rsidRPr="00DC2674" w:rsidRDefault="00BA4771" w:rsidP="00C75B79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Schaden</w:t>
            </w:r>
          </w:p>
        </w:tc>
        <w:tc>
          <w:tcPr>
            <w:tcW w:w="1270" w:type="dxa"/>
            <w:shd w:val="clear" w:color="auto" w:fill="D5DCE4" w:themeFill="text2" w:themeFillTint="33"/>
            <w:vAlign w:val="center"/>
          </w:tcPr>
          <w:p w14:paraId="1799896F" w14:textId="77777777" w:rsidR="00BA4771" w:rsidRDefault="00BA4771" w:rsidP="00C75B79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Bewertung</w:t>
            </w:r>
          </w:p>
          <w:p w14:paraId="783A2716" w14:textId="77777777" w:rsidR="00BA4771" w:rsidRPr="00BA4771" w:rsidRDefault="00BA4771" w:rsidP="00C75B79">
            <w:pPr>
              <w:spacing w:after="0"/>
              <w:rPr>
                <w:sz w:val="20"/>
                <w:szCs w:val="20"/>
              </w:rPr>
            </w:pPr>
            <w:r w:rsidRPr="00BA4771">
              <w:rPr>
                <w:sz w:val="20"/>
                <w:szCs w:val="20"/>
              </w:rPr>
              <w:t>(gering, mittel, hoch)</w:t>
            </w:r>
          </w:p>
        </w:tc>
      </w:tr>
      <w:tr w:rsidR="00BA4771" w:rsidRPr="00DC2674" w14:paraId="4E53FE55" w14:textId="77777777" w:rsidTr="00361A0C">
        <w:tc>
          <w:tcPr>
            <w:tcW w:w="3256" w:type="dxa"/>
            <w:vAlign w:val="center"/>
          </w:tcPr>
          <w:p w14:paraId="464BC70D" w14:textId="1CA045C5" w:rsidR="00BA4771" w:rsidRPr="00C405A4" w:rsidRDefault="4B355612" w:rsidP="00BA4771">
            <w:pPr>
              <w:spacing w:after="0"/>
              <w:rPr>
                <w:sz w:val="20"/>
                <w:szCs w:val="20"/>
              </w:rPr>
            </w:pPr>
            <w:r w:rsidRPr="56D05160">
              <w:rPr>
                <w:sz w:val="20"/>
                <w:szCs w:val="20"/>
              </w:rPr>
              <w:t xml:space="preserve">Ausfall eines </w:t>
            </w:r>
            <w:r w:rsidRPr="70449452">
              <w:rPr>
                <w:sz w:val="20"/>
                <w:szCs w:val="20"/>
              </w:rPr>
              <w:t>Teammietglieds</w:t>
            </w:r>
          </w:p>
        </w:tc>
        <w:tc>
          <w:tcPr>
            <w:tcW w:w="1275" w:type="dxa"/>
            <w:vAlign w:val="center"/>
          </w:tcPr>
          <w:p w14:paraId="64200A99" w14:textId="49FF65AD" w:rsidR="00BA4771" w:rsidRPr="00C405A4" w:rsidRDefault="44BD07B6" w:rsidP="00C75B79">
            <w:pPr>
              <w:spacing w:after="0"/>
              <w:rPr>
                <w:sz w:val="20"/>
                <w:szCs w:val="20"/>
              </w:rPr>
            </w:pPr>
            <w:r w:rsidRPr="3A93A436">
              <w:rPr>
                <w:sz w:val="20"/>
                <w:szCs w:val="20"/>
              </w:rPr>
              <w:t>H</w:t>
            </w:r>
            <w:r w:rsidR="65B2EFE4" w:rsidRPr="3A93A436">
              <w:rPr>
                <w:sz w:val="20"/>
                <w:szCs w:val="20"/>
              </w:rPr>
              <w:t>och</w:t>
            </w:r>
          </w:p>
        </w:tc>
        <w:tc>
          <w:tcPr>
            <w:tcW w:w="3261" w:type="dxa"/>
            <w:vAlign w:val="center"/>
          </w:tcPr>
          <w:p w14:paraId="3C43775C" w14:textId="74DB8874" w:rsidR="00BA4771" w:rsidRPr="00C405A4" w:rsidRDefault="361E1820" w:rsidP="00C75B79">
            <w:pPr>
              <w:spacing w:after="0"/>
              <w:rPr>
                <w:sz w:val="20"/>
                <w:szCs w:val="20"/>
              </w:rPr>
            </w:pPr>
            <w:r w:rsidRPr="0C83C253">
              <w:rPr>
                <w:sz w:val="20"/>
                <w:szCs w:val="20"/>
              </w:rPr>
              <w:t>Unser Zeitplan wird durcheinandergebracht</w:t>
            </w:r>
            <w:r w:rsidR="37B11CD1" w:rsidRPr="7E645D42">
              <w:rPr>
                <w:sz w:val="20"/>
                <w:szCs w:val="20"/>
              </w:rPr>
              <w:t xml:space="preserve"> </w:t>
            </w:r>
            <w:r w:rsidR="37B11CD1" w:rsidRPr="5C2CE6E5">
              <w:rPr>
                <w:sz w:val="20"/>
                <w:szCs w:val="20"/>
              </w:rPr>
              <w:t xml:space="preserve">und </w:t>
            </w:r>
            <w:r w:rsidR="37B11CD1" w:rsidRPr="68719914">
              <w:rPr>
                <w:sz w:val="20"/>
                <w:szCs w:val="20"/>
              </w:rPr>
              <w:t>Zeitdruck</w:t>
            </w:r>
            <w:r w:rsidR="37B11CD1" w:rsidRPr="49A2ED50">
              <w:rPr>
                <w:sz w:val="20"/>
                <w:szCs w:val="20"/>
              </w:rPr>
              <w:t xml:space="preserve"> kann </w:t>
            </w:r>
            <w:r w:rsidR="37B11CD1" w:rsidRPr="5E88E96C">
              <w:rPr>
                <w:sz w:val="20"/>
                <w:szCs w:val="20"/>
              </w:rPr>
              <w:t>entstehen</w:t>
            </w:r>
            <w:r w:rsidR="37B11CD1" w:rsidRPr="38F3D38B">
              <w:rPr>
                <w:sz w:val="20"/>
                <w:szCs w:val="20"/>
              </w:rPr>
              <w:t>.</w:t>
            </w:r>
            <w:r w:rsidRPr="0C83C253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0" w:type="dxa"/>
            <w:vAlign w:val="center"/>
          </w:tcPr>
          <w:p w14:paraId="0346CDDB" w14:textId="77777777" w:rsidR="00BA4771" w:rsidRPr="00C405A4" w:rsidRDefault="00BA4771" w:rsidP="00C75B79">
            <w:pPr>
              <w:spacing w:after="0"/>
              <w:rPr>
                <w:sz w:val="20"/>
                <w:szCs w:val="20"/>
              </w:rPr>
            </w:pPr>
            <w:r w:rsidRPr="00C405A4">
              <w:rPr>
                <w:sz w:val="20"/>
                <w:szCs w:val="20"/>
              </w:rPr>
              <w:t>Mittel</w:t>
            </w:r>
          </w:p>
        </w:tc>
      </w:tr>
      <w:tr w:rsidR="00BA4771" w:rsidRPr="00DC2674" w14:paraId="18E7F937" w14:textId="77777777" w:rsidTr="00361A0C">
        <w:tc>
          <w:tcPr>
            <w:tcW w:w="3256" w:type="dxa"/>
            <w:vAlign w:val="center"/>
          </w:tcPr>
          <w:p w14:paraId="0750F06E" w14:textId="6EDA3131" w:rsidR="00BA4771" w:rsidRPr="00DC2674" w:rsidRDefault="00EA512E" w:rsidP="00C75B7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Missgeschickt eines Teammitglieds</w:t>
            </w:r>
          </w:p>
        </w:tc>
        <w:tc>
          <w:tcPr>
            <w:tcW w:w="1275" w:type="dxa"/>
            <w:vAlign w:val="center"/>
          </w:tcPr>
          <w:p w14:paraId="47246581" w14:textId="6855E251" w:rsidR="00BA4771" w:rsidRPr="00DC2674" w:rsidRDefault="47B2ACC2" w:rsidP="00C75B79">
            <w:pPr>
              <w:spacing w:after="0"/>
              <w:rPr>
                <w:sz w:val="20"/>
                <w:szCs w:val="20"/>
              </w:rPr>
            </w:pPr>
            <w:r w:rsidRPr="15018294">
              <w:rPr>
                <w:sz w:val="20"/>
                <w:szCs w:val="20"/>
              </w:rPr>
              <w:t>M</w:t>
            </w:r>
            <w:r w:rsidR="437D148B" w:rsidRPr="15018294">
              <w:rPr>
                <w:sz w:val="20"/>
                <w:szCs w:val="20"/>
              </w:rPr>
              <w:t>ittel</w:t>
            </w:r>
          </w:p>
        </w:tc>
        <w:tc>
          <w:tcPr>
            <w:tcW w:w="3261" w:type="dxa"/>
            <w:vAlign w:val="center"/>
          </w:tcPr>
          <w:p w14:paraId="5A56F2E2" w14:textId="06A5D394" w:rsidR="00BA4771" w:rsidRPr="00DC2674" w:rsidRDefault="00185CCF" w:rsidP="00C75B7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Wichtige Daten werden gelöscht</w:t>
            </w:r>
            <w:r w:rsidR="003E793D">
              <w:rPr>
                <w:sz w:val="20"/>
                <w:szCs w:val="20"/>
              </w:rPr>
              <w:t xml:space="preserve"> oder</w:t>
            </w:r>
            <w:r w:rsidR="00661DA3">
              <w:rPr>
                <w:sz w:val="20"/>
                <w:szCs w:val="20"/>
              </w:rPr>
              <w:t xml:space="preserve"> </w:t>
            </w:r>
            <w:r w:rsidR="00853ACF">
              <w:rPr>
                <w:sz w:val="20"/>
                <w:szCs w:val="20"/>
              </w:rPr>
              <w:t>anderweitig</w:t>
            </w:r>
            <w:r w:rsidR="00661DA3">
              <w:rPr>
                <w:sz w:val="20"/>
                <w:szCs w:val="20"/>
              </w:rPr>
              <w:t xml:space="preserve"> unbrauchbar ge</w:t>
            </w:r>
            <w:r w:rsidR="007A4E56">
              <w:rPr>
                <w:sz w:val="20"/>
                <w:szCs w:val="20"/>
              </w:rPr>
              <w:t>m</w:t>
            </w:r>
            <w:r w:rsidR="00661DA3">
              <w:rPr>
                <w:sz w:val="20"/>
                <w:szCs w:val="20"/>
              </w:rPr>
              <w:t>acht.</w:t>
            </w:r>
            <w:r w:rsidR="00AC1A9E">
              <w:rPr>
                <w:sz w:val="20"/>
                <w:szCs w:val="20"/>
              </w:rPr>
              <w:t xml:space="preserve"> </w:t>
            </w:r>
            <w:r w:rsidR="00EF32C6">
              <w:rPr>
                <w:sz w:val="20"/>
                <w:szCs w:val="20"/>
              </w:rPr>
              <w:t>Führt zum Verlust von Arbeits</w:t>
            </w:r>
            <w:r w:rsidR="00200650">
              <w:rPr>
                <w:sz w:val="20"/>
                <w:szCs w:val="20"/>
              </w:rPr>
              <w:t>fortschritt.</w:t>
            </w:r>
          </w:p>
        </w:tc>
        <w:tc>
          <w:tcPr>
            <w:tcW w:w="1270" w:type="dxa"/>
            <w:vAlign w:val="center"/>
          </w:tcPr>
          <w:p w14:paraId="54B0ACF4" w14:textId="0086CEEB" w:rsidR="00BA4771" w:rsidRPr="00DC2674" w:rsidRDefault="00496668" w:rsidP="00C75B7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Hoc</w:t>
            </w:r>
            <w:r w:rsidR="00883996">
              <w:rPr>
                <w:sz w:val="20"/>
                <w:szCs w:val="20"/>
              </w:rPr>
              <w:t>h</w:t>
            </w:r>
          </w:p>
        </w:tc>
      </w:tr>
      <w:tr w:rsidR="00BA4771" w:rsidRPr="00DC2674" w14:paraId="4FC5FF8F" w14:textId="77777777" w:rsidTr="00361A0C">
        <w:tc>
          <w:tcPr>
            <w:tcW w:w="3256" w:type="dxa"/>
            <w:vAlign w:val="center"/>
          </w:tcPr>
          <w:p w14:paraId="16506E07" w14:textId="00CE2B6B" w:rsidR="00BA4771" w:rsidRPr="00DC2674" w:rsidRDefault="11393F5A" w:rsidP="00C75B79">
            <w:pPr>
              <w:spacing w:after="0"/>
              <w:rPr>
                <w:sz w:val="20"/>
                <w:szCs w:val="20"/>
              </w:rPr>
            </w:pPr>
            <w:r w:rsidRPr="345F468D">
              <w:rPr>
                <w:sz w:val="20"/>
                <w:szCs w:val="20"/>
              </w:rPr>
              <w:t>Ausfall Unterricht</w:t>
            </w:r>
          </w:p>
        </w:tc>
        <w:tc>
          <w:tcPr>
            <w:tcW w:w="1275" w:type="dxa"/>
            <w:vAlign w:val="center"/>
          </w:tcPr>
          <w:p w14:paraId="2699BB1E" w14:textId="4B2A2908" w:rsidR="00BA4771" w:rsidRPr="00DC2674" w:rsidRDefault="11393F5A" w:rsidP="00C75B79">
            <w:pPr>
              <w:spacing w:after="0"/>
              <w:rPr>
                <w:sz w:val="20"/>
                <w:szCs w:val="20"/>
              </w:rPr>
            </w:pPr>
            <w:r w:rsidRPr="1973AE7B">
              <w:rPr>
                <w:sz w:val="20"/>
                <w:szCs w:val="20"/>
              </w:rPr>
              <w:t>M</w:t>
            </w:r>
            <w:r w:rsidR="433F05B9" w:rsidRPr="1973AE7B">
              <w:rPr>
                <w:sz w:val="20"/>
                <w:szCs w:val="20"/>
              </w:rPr>
              <w:t>ittel</w:t>
            </w:r>
          </w:p>
        </w:tc>
        <w:tc>
          <w:tcPr>
            <w:tcW w:w="3261" w:type="dxa"/>
            <w:vAlign w:val="center"/>
          </w:tcPr>
          <w:p w14:paraId="72AC26B1" w14:textId="2782A4E9" w:rsidR="00BA4771" w:rsidRPr="00DC2674" w:rsidRDefault="51E2AA4D" w:rsidP="00C75B79">
            <w:pPr>
              <w:spacing w:after="0"/>
            </w:pPr>
            <w:r w:rsidRPr="179CFDE6">
              <w:rPr>
                <w:sz w:val="20"/>
                <w:szCs w:val="20"/>
              </w:rPr>
              <w:t xml:space="preserve">Wir </w:t>
            </w:r>
            <w:r w:rsidRPr="57E41B8B">
              <w:rPr>
                <w:sz w:val="20"/>
                <w:szCs w:val="20"/>
              </w:rPr>
              <w:t>können</w:t>
            </w:r>
            <w:r w:rsidRPr="179CFDE6">
              <w:rPr>
                <w:sz w:val="20"/>
                <w:szCs w:val="20"/>
              </w:rPr>
              <w:t xml:space="preserve"> </w:t>
            </w:r>
            <w:r w:rsidRPr="609ADE0C">
              <w:rPr>
                <w:sz w:val="20"/>
                <w:szCs w:val="20"/>
              </w:rPr>
              <w:t xml:space="preserve">nicht </w:t>
            </w:r>
            <w:r w:rsidRPr="4CF32812">
              <w:rPr>
                <w:sz w:val="20"/>
                <w:szCs w:val="20"/>
              </w:rPr>
              <w:t xml:space="preserve">zusammen vor Ort </w:t>
            </w:r>
            <w:r w:rsidRPr="0088286D">
              <w:rPr>
                <w:sz w:val="20"/>
                <w:szCs w:val="20"/>
              </w:rPr>
              <w:t xml:space="preserve">mit dem Team </w:t>
            </w:r>
            <w:r w:rsidRPr="34B23EBC">
              <w:rPr>
                <w:sz w:val="20"/>
                <w:szCs w:val="20"/>
              </w:rPr>
              <w:t xml:space="preserve">zusammenarbeiten und </w:t>
            </w:r>
            <w:r w:rsidRPr="2BE2DFBB">
              <w:rPr>
                <w:sz w:val="20"/>
                <w:szCs w:val="20"/>
              </w:rPr>
              <w:t>somit</w:t>
            </w:r>
            <w:r w:rsidRPr="2B46C1CC">
              <w:rPr>
                <w:sz w:val="20"/>
                <w:szCs w:val="20"/>
              </w:rPr>
              <w:t xml:space="preserve"> wichtige Zeit verlieren die </w:t>
            </w:r>
            <w:r w:rsidRPr="78FB727A">
              <w:rPr>
                <w:sz w:val="20"/>
                <w:szCs w:val="20"/>
              </w:rPr>
              <w:t>wir</w:t>
            </w:r>
            <w:r w:rsidRPr="574CF24B">
              <w:rPr>
                <w:sz w:val="20"/>
                <w:szCs w:val="20"/>
              </w:rPr>
              <w:t xml:space="preserve"> zu viert hätten </w:t>
            </w:r>
            <w:r w:rsidRPr="76F1C193">
              <w:rPr>
                <w:sz w:val="20"/>
                <w:szCs w:val="20"/>
              </w:rPr>
              <w:t xml:space="preserve">nützen </w:t>
            </w:r>
            <w:r w:rsidRPr="7DCCF4FE">
              <w:rPr>
                <w:sz w:val="20"/>
                <w:szCs w:val="20"/>
              </w:rPr>
              <w:t>können.</w:t>
            </w:r>
          </w:p>
        </w:tc>
        <w:tc>
          <w:tcPr>
            <w:tcW w:w="1270" w:type="dxa"/>
            <w:vAlign w:val="center"/>
          </w:tcPr>
          <w:p w14:paraId="5155485D" w14:textId="77D87CD2" w:rsidR="00BA4771" w:rsidRPr="00DC2674" w:rsidRDefault="51E2AA4D" w:rsidP="00C75B79">
            <w:pPr>
              <w:spacing w:after="0"/>
              <w:rPr>
                <w:sz w:val="20"/>
                <w:szCs w:val="20"/>
              </w:rPr>
            </w:pPr>
            <w:r w:rsidRPr="367170ED">
              <w:rPr>
                <w:sz w:val="20"/>
                <w:szCs w:val="20"/>
              </w:rPr>
              <w:t>Mittel</w:t>
            </w:r>
          </w:p>
        </w:tc>
      </w:tr>
      <w:tr w:rsidR="00BA4771" w:rsidRPr="00DC2674" w14:paraId="78612C9D" w14:textId="77777777" w:rsidTr="00361A0C">
        <w:tc>
          <w:tcPr>
            <w:tcW w:w="3256" w:type="dxa"/>
            <w:vAlign w:val="center"/>
          </w:tcPr>
          <w:p w14:paraId="79EA00BD" w14:textId="37CCE87E" w:rsidR="00BA4771" w:rsidRPr="00DC2674" w:rsidRDefault="5E79FB62" w:rsidP="00C75B79">
            <w:pPr>
              <w:spacing w:after="0"/>
              <w:rPr>
                <w:sz w:val="20"/>
                <w:szCs w:val="20"/>
              </w:rPr>
            </w:pPr>
            <w:r w:rsidRPr="76C40938">
              <w:rPr>
                <w:sz w:val="20"/>
                <w:szCs w:val="20"/>
              </w:rPr>
              <w:t xml:space="preserve">Host </w:t>
            </w:r>
            <w:r w:rsidRPr="56544EE9">
              <w:rPr>
                <w:sz w:val="20"/>
                <w:szCs w:val="20"/>
              </w:rPr>
              <w:t>Fehler</w:t>
            </w:r>
          </w:p>
        </w:tc>
        <w:tc>
          <w:tcPr>
            <w:tcW w:w="1275" w:type="dxa"/>
            <w:vAlign w:val="center"/>
          </w:tcPr>
          <w:p w14:paraId="212B532A" w14:textId="425E5E52" w:rsidR="00BA4771" w:rsidRPr="00DC2674" w:rsidRDefault="0C2A2FC7" w:rsidP="00C75B79">
            <w:pPr>
              <w:spacing w:after="0"/>
              <w:rPr>
                <w:sz w:val="20"/>
                <w:szCs w:val="20"/>
              </w:rPr>
            </w:pPr>
            <w:r w:rsidRPr="63FF48BA">
              <w:rPr>
                <w:sz w:val="20"/>
                <w:szCs w:val="20"/>
              </w:rPr>
              <w:t>M</w:t>
            </w:r>
            <w:r w:rsidR="05587D7C" w:rsidRPr="63FF48BA">
              <w:rPr>
                <w:sz w:val="20"/>
                <w:szCs w:val="20"/>
              </w:rPr>
              <w:t>ittel</w:t>
            </w:r>
          </w:p>
        </w:tc>
        <w:tc>
          <w:tcPr>
            <w:tcW w:w="3261" w:type="dxa"/>
            <w:vAlign w:val="center"/>
          </w:tcPr>
          <w:p w14:paraId="16223984" w14:textId="053DECD8" w:rsidR="00BA4771" w:rsidRPr="00DC2674" w:rsidRDefault="3BD8AD27" w:rsidP="00C75B79">
            <w:pPr>
              <w:spacing w:after="0"/>
              <w:rPr>
                <w:sz w:val="20"/>
                <w:szCs w:val="20"/>
              </w:rPr>
            </w:pPr>
            <w:r w:rsidRPr="43CB982D">
              <w:rPr>
                <w:sz w:val="20"/>
                <w:szCs w:val="20"/>
              </w:rPr>
              <w:t>Webseite kann nicht veröffentlicht werden und einen Ersatz zu finden kostet viel Zeit.</w:t>
            </w:r>
          </w:p>
        </w:tc>
        <w:tc>
          <w:tcPr>
            <w:tcW w:w="1270" w:type="dxa"/>
            <w:vAlign w:val="center"/>
          </w:tcPr>
          <w:p w14:paraId="3A054CD4" w14:textId="75CDDA09" w:rsidR="00BA4771" w:rsidRPr="00DC2674" w:rsidRDefault="46004CFB" w:rsidP="00C75B79">
            <w:pPr>
              <w:spacing w:after="0"/>
              <w:rPr>
                <w:sz w:val="20"/>
                <w:szCs w:val="20"/>
              </w:rPr>
            </w:pPr>
            <w:r w:rsidRPr="58B9BCDE">
              <w:rPr>
                <w:sz w:val="20"/>
                <w:szCs w:val="20"/>
              </w:rPr>
              <w:t>Mittel</w:t>
            </w:r>
          </w:p>
        </w:tc>
      </w:tr>
      <w:tr w:rsidR="00BC2799" w:rsidRPr="00DC2674" w14:paraId="16925D59" w14:textId="77777777" w:rsidTr="00361A0C">
        <w:tc>
          <w:tcPr>
            <w:tcW w:w="3256" w:type="dxa"/>
            <w:vAlign w:val="center"/>
          </w:tcPr>
          <w:p w14:paraId="42F98DCD" w14:textId="6E20EBBA" w:rsidR="00BC2799" w:rsidRPr="00DC2674" w:rsidRDefault="00AA18AB" w:rsidP="00BC279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Zugriffsprobleme</w:t>
            </w:r>
          </w:p>
        </w:tc>
        <w:tc>
          <w:tcPr>
            <w:tcW w:w="1275" w:type="dxa"/>
            <w:vAlign w:val="center"/>
          </w:tcPr>
          <w:p w14:paraId="7AC1DA98" w14:textId="51A688BF" w:rsidR="00BC2799" w:rsidRPr="00DC2674" w:rsidRDefault="00B41B03" w:rsidP="00BC279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Gering</w:t>
            </w:r>
          </w:p>
        </w:tc>
        <w:tc>
          <w:tcPr>
            <w:tcW w:w="3261" w:type="dxa"/>
            <w:vAlign w:val="center"/>
          </w:tcPr>
          <w:p w14:paraId="79EBF359" w14:textId="3E3A41F8" w:rsidR="00BC2799" w:rsidRPr="00DC2674" w:rsidRDefault="00D039F1" w:rsidP="00BC279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Falls ein Teammitglied ausfällt und die anderen auf diese Datei/Ordner nicht </w:t>
            </w:r>
            <w:r w:rsidR="00142CD8">
              <w:rPr>
                <w:sz w:val="20"/>
                <w:szCs w:val="20"/>
              </w:rPr>
              <w:t>zugreifen</w:t>
            </w:r>
            <w:r>
              <w:rPr>
                <w:sz w:val="20"/>
                <w:szCs w:val="20"/>
              </w:rPr>
              <w:t xml:space="preserve"> können, bringt das ebenfalls den ganzen Plan durcheinander und resultiert in einem Zeitverlust.</w:t>
            </w:r>
          </w:p>
        </w:tc>
        <w:tc>
          <w:tcPr>
            <w:tcW w:w="1270" w:type="dxa"/>
            <w:vAlign w:val="center"/>
          </w:tcPr>
          <w:p w14:paraId="6BE3A087" w14:textId="277E35F2" w:rsidR="00BC2799" w:rsidRPr="00DC2674" w:rsidRDefault="00D22368" w:rsidP="00BC279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Hoch</w:t>
            </w:r>
          </w:p>
        </w:tc>
      </w:tr>
    </w:tbl>
    <w:p w14:paraId="1C9DE6DA" w14:textId="77777777" w:rsidR="00DA3D5B" w:rsidRDefault="00DA3D5B" w:rsidP="007E58EB"/>
    <w:p w14:paraId="70ADF775" w14:textId="77777777" w:rsidR="007E58EB" w:rsidRDefault="00BA4771" w:rsidP="007E58EB">
      <w:pPr>
        <w:pStyle w:val="berschrift1"/>
      </w:pPr>
      <w:r>
        <w:lastRenderedPageBreak/>
        <w:t>Strategien</w:t>
      </w:r>
    </w:p>
    <w:p w14:paraId="5CFB4188" w14:textId="77777777" w:rsidR="00BA4771" w:rsidRDefault="00BA4771" w:rsidP="00BA4771">
      <w:r>
        <w:t xml:space="preserve">Die folgende Tabelle listet die </w:t>
      </w:r>
      <w:r w:rsidR="00BC2799">
        <w:t>Strategien</w:t>
      </w:r>
      <w:r>
        <w:t xml:space="preserve"> </w:t>
      </w:r>
      <w:r w:rsidR="00BC2799">
        <w:t xml:space="preserve">zum Umgang mit den </w:t>
      </w:r>
      <w:r w:rsidR="00BC2799" w:rsidRPr="00BC2799">
        <w:rPr>
          <w:i/>
          <w:iCs/>
        </w:rPr>
        <w:t>wichtigsten</w:t>
      </w:r>
      <w:r w:rsidR="00BC2799">
        <w:t xml:space="preserve"> </w:t>
      </w:r>
      <w:r>
        <w:t>Risiken des Projekts auf:</w:t>
      </w:r>
    </w:p>
    <w:tbl>
      <w:tblPr>
        <w:tblStyle w:val="Tabellenraster"/>
        <w:tblW w:w="0" w:type="auto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56"/>
        <w:gridCol w:w="1417"/>
        <w:gridCol w:w="4389"/>
      </w:tblGrid>
      <w:tr w:rsidR="00BC2799" w:rsidRPr="00DC2674" w14:paraId="51547FCB" w14:textId="77777777" w:rsidTr="006762CB">
        <w:tc>
          <w:tcPr>
            <w:tcW w:w="3256" w:type="dxa"/>
            <w:shd w:val="clear" w:color="auto" w:fill="D5DCE4" w:themeFill="text2" w:themeFillTint="33"/>
            <w:vAlign w:val="center"/>
          </w:tcPr>
          <w:p w14:paraId="2E0DEC54" w14:textId="77777777" w:rsidR="00BC2799" w:rsidRPr="00DC2674" w:rsidRDefault="00BC2799" w:rsidP="00BC2799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Risiko</w:t>
            </w:r>
          </w:p>
        </w:tc>
        <w:tc>
          <w:tcPr>
            <w:tcW w:w="1417" w:type="dxa"/>
            <w:shd w:val="clear" w:color="auto" w:fill="D5DCE4" w:themeFill="text2" w:themeFillTint="33"/>
            <w:vAlign w:val="center"/>
          </w:tcPr>
          <w:p w14:paraId="673017E6" w14:textId="77777777" w:rsidR="00BC2799" w:rsidRDefault="00BC2799" w:rsidP="00BC2799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Vermeiden</w:t>
            </w:r>
          </w:p>
          <w:p w14:paraId="3B11B409" w14:textId="77777777" w:rsidR="00BC2799" w:rsidRDefault="00BC2799" w:rsidP="00BC2799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Reduzieren</w:t>
            </w:r>
          </w:p>
          <w:p w14:paraId="3134A32C" w14:textId="77777777" w:rsidR="00BC2799" w:rsidRDefault="00BC2799" w:rsidP="00BC2799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Abwälzen</w:t>
            </w:r>
          </w:p>
          <w:p w14:paraId="4B64AA06" w14:textId="77777777" w:rsidR="00BC2799" w:rsidRPr="00DC2674" w:rsidRDefault="00BC2799" w:rsidP="00BC2799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Akzeptieren</w:t>
            </w:r>
          </w:p>
        </w:tc>
        <w:tc>
          <w:tcPr>
            <w:tcW w:w="4389" w:type="dxa"/>
            <w:shd w:val="clear" w:color="auto" w:fill="D5DCE4" w:themeFill="text2" w:themeFillTint="33"/>
            <w:vAlign w:val="center"/>
          </w:tcPr>
          <w:p w14:paraId="6FDB7641" w14:textId="77777777" w:rsidR="00BC2799" w:rsidRPr="00DC2674" w:rsidRDefault="00BC2799" w:rsidP="00BC2799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Kommentar</w:t>
            </w:r>
          </w:p>
        </w:tc>
      </w:tr>
      <w:tr w:rsidR="00361A0C" w:rsidRPr="00DC2674" w14:paraId="600A4786" w14:textId="77777777" w:rsidTr="006762CB">
        <w:tc>
          <w:tcPr>
            <w:tcW w:w="3256" w:type="dxa"/>
            <w:vAlign w:val="center"/>
          </w:tcPr>
          <w:p w14:paraId="31B7630B" w14:textId="2630D100" w:rsidR="00361A0C" w:rsidRPr="00C405A4" w:rsidRDefault="00E750F4" w:rsidP="00361A0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Ausfall eines Teammitglied</w:t>
            </w:r>
          </w:p>
        </w:tc>
        <w:tc>
          <w:tcPr>
            <w:tcW w:w="1417" w:type="dxa"/>
            <w:vAlign w:val="center"/>
          </w:tcPr>
          <w:p w14:paraId="635F5DBB" w14:textId="70F73445" w:rsidR="00361A0C" w:rsidRPr="00C405A4" w:rsidRDefault="009E5892" w:rsidP="00361A0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Abwälzen</w:t>
            </w:r>
          </w:p>
        </w:tc>
        <w:tc>
          <w:tcPr>
            <w:tcW w:w="4389" w:type="dxa"/>
            <w:vAlign w:val="center"/>
          </w:tcPr>
          <w:p w14:paraId="5C9BCCBD" w14:textId="176A13F7" w:rsidR="00361A0C" w:rsidRPr="00C405A4" w:rsidRDefault="0077420F" w:rsidP="00361A0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Andere Teammitglieder müssen dann die Arbeit des Teammitglieds übernehmen.</w:t>
            </w:r>
          </w:p>
        </w:tc>
      </w:tr>
      <w:tr w:rsidR="00DC2674" w:rsidRPr="00DC2674" w14:paraId="25BA0F67" w14:textId="77777777" w:rsidTr="006762CB">
        <w:tc>
          <w:tcPr>
            <w:tcW w:w="3256" w:type="dxa"/>
            <w:vAlign w:val="center"/>
          </w:tcPr>
          <w:p w14:paraId="0566C9DB" w14:textId="69C01702" w:rsidR="00DC2674" w:rsidRPr="00DC2674" w:rsidRDefault="33F986B6" w:rsidP="00DC2674">
            <w:pPr>
              <w:spacing w:after="0"/>
              <w:rPr>
                <w:sz w:val="20"/>
                <w:szCs w:val="20"/>
              </w:rPr>
            </w:pPr>
            <w:r w:rsidRPr="3D1E2468">
              <w:rPr>
                <w:sz w:val="20"/>
                <w:szCs w:val="20"/>
              </w:rPr>
              <w:t>Missgeschick eines Teammitglieds</w:t>
            </w:r>
          </w:p>
        </w:tc>
        <w:tc>
          <w:tcPr>
            <w:tcW w:w="1417" w:type="dxa"/>
            <w:vAlign w:val="center"/>
          </w:tcPr>
          <w:p w14:paraId="535A98CB" w14:textId="288D3ED8" w:rsidR="00DC2674" w:rsidRPr="00DC2674" w:rsidRDefault="33F986B6" w:rsidP="00DC2674">
            <w:pPr>
              <w:spacing w:after="0"/>
              <w:rPr>
                <w:sz w:val="20"/>
                <w:szCs w:val="20"/>
              </w:rPr>
            </w:pPr>
            <w:r w:rsidRPr="5C370E2B">
              <w:rPr>
                <w:sz w:val="20"/>
                <w:szCs w:val="20"/>
              </w:rPr>
              <w:t>Abwälzen</w:t>
            </w:r>
          </w:p>
        </w:tc>
        <w:tc>
          <w:tcPr>
            <w:tcW w:w="4389" w:type="dxa"/>
            <w:vAlign w:val="center"/>
          </w:tcPr>
          <w:p w14:paraId="55A49377" w14:textId="69668DBE" w:rsidR="00DC2674" w:rsidRPr="00DC2674" w:rsidRDefault="20CEBBCD" w:rsidP="00DC2674">
            <w:pPr>
              <w:spacing w:after="0"/>
              <w:rPr>
                <w:sz w:val="20"/>
                <w:szCs w:val="20"/>
              </w:rPr>
            </w:pPr>
            <w:r w:rsidRPr="4183BC3D">
              <w:rPr>
                <w:sz w:val="20"/>
                <w:szCs w:val="20"/>
              </w:rPr>
              <w:t>Ein</w:t>
            </w:r>
            <w:r w:rsidRPr="4687FAFD">
              <w:rPr>
                <w:sz w:val="20"/>
                <w:szCs w:val="20"/>
              </w:rPr>
              <w:t xml:space="preserve"> Teammietglied löscht </w:t>
            </w:r>
            <w:r w:rsidRPr="4183BC3D">
              <w:rPr>
                <w:sz w:val="20"/>
                <w:szCs w:val="20"/>
              </w:rPr>
              <w:t>aus Versehen</w:t>
            </w:r>
            <w:r w:rsidRPr="4687FAFD">
              <w:rPr>
                <w:sz w:val="20"/>
                <w:szCs w:val="20"/>
              </w:rPr>
              <w:t xml:space="preserve"> </w:t>
            </w:r>
            <w:r w:rsidRPr="5A83964C">
              <w:rPr>
                <w:sz w:val="20"/>
                <w:szCs w:val="20"/>
              </w:rPr>
              <w:t xml:space="preserve">etwas und könnte so die ganze Arbeit </w:t>
            </w:r>
            <w:r w:rsidR="00AC5896" w:rsidRPr="02200C85">
              <w:rPr>
                <w:sz w:val="20"/>
                <w:szCs w:val="20"/>
              </w:rPr>
              <w:t>zunichtem</w:t>
            </w:r>
            <w:r w:rsidR="00AC5896" w:rsidRPr="4183BC3D">
              <w:rPr>
                <w:sz w:val="20"/>
                <w:szCs w:val="20"/>
              </w:rPr>
              <w:t>achen</w:t>
            </w:r>
            <w:r w:rsidRPr="4183BC3D">
              <w:rPr>
                <w:sz w:val="20"/>
                <w:szCs w:val="20"/>
              </w:rPr>
              <w:t>.</w:t>
            </w:r>
          </w:p>
        </w:tc>
      </w:tr>
      <w:tr w:rsidR="00DC2674" w:rsidRPr="00DC2674" w14:paraId="7976B18D" w14:textId="77777777" w:rsidTr="006762CB">
        <w:tc>
          <w:tcPr>
            <w:tcW w:w="3256" w:type="dxa"/>
            <w:vAlign w:val="center"/>
          </w:tcPr>
          <w:p w14:paraId="6DEDADB8" w14:textId="25D56758" w:rsidR="00DC2674" w:rsidRPr="00DC2674" w:rsidRDefault="00AE51B0" w:rsidP="00DC267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Ausfall Unterricht</w:t>
            </w:r>
          </w:p>
        </w:tc>
        <w:tc>
          <w:tcPr>
            <w:tcW w:w="1417" w:type="dxa"/>
            <w:vAlign w:val="center"/>
          </w:tcPr>
          <w:p w14:paraId="522E5ABD" w14:textId="7A2C4CBC" w:rsidR="00DC2674" w:rsidRPr="00DC2674" w:rsidRDefault="00A551B4" w:rsidP="00DC267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Akzeptieren</w:t>
            </w:r>
          </w:p>
        </w:tc>
        <w:tc>
          <w:tcPr>
            <w:tcW w:w="4389" w:type="dxa"/>
            <w:vAlign w:val="center"/>
          </w:tcPr>
          <w:p w14:paraId="575BD7E8" w14:textId="391FD0E9" w:rsidR="00DC2674" w:rsidRPr="00DC2674" w:rsidRDefault="3C8794C5" w:rsidP="00DC2674">
            <w:pPr>
              <w:spacing w:after="0"/>
              <w:rPr>
                <w:sz w:val="20"/>
                <w:szCs w:val="20"/>
              </w:rPr>
            </w:pPr>
            <w:r w:rsidRPr="3491695B">
              <w:rPr>
                <w:sz w:val="20"/>
                <w:szCs w:val="20"/>
              </w:rPr>
              <w:t xml:space="preserve">Wir können uns </w:t>
            </w:r>
            <w:r w:rsidR="00BD32D1">
              <w:rPr>
                <w:sz w:val="20"/>
                <w:szCs w:val="20"/>
              </w:rPr>
              <w:t>per Zoom-</w:t>
            </w:r>
            <w:r w:rsidR="00484F66">
              <w:rPr>
                <w:sz w:val="20"/>
                <w:szCs w:val="20"/>
              </w:rPr>
              <w:t>c</w:t>
            </w:r>
            <w:r w:rsidR="00BD32D1">
              <w:rPr>
                <w:sz w:val="20"/>
                <w:szCs w:val="20"/>
              </w:rPr>
              <w:t xml:space="preserve">all oder </w:t>
            </w:r>
            <w:r w:rsidR="00484F66">
              <w:rPr>
                <w:sz w:val="20"/>
                <w:szCs w:val="20"/>
              </w:rPr>
              <w:t>per Chat besprechen.</w:t>
            </w:r>
          </w:p>
        </w:tc>
      </w:tr>
      <w:tr w:rsidR="00DC2674" w:rsidRPr="00DC2674" w14:paraId="7AEE5BA0" w14:textId="77777777" w:rsidTr="006762CB">
        <w:tc>
          <w:tcPr>
            <w:tcW w:w="3256" w:type="dxa"/>
            <w:vAlign w:val="center"/>
          </w:tcPr>
          <w:p w14:paraId="598658FF" w14:textId="63F8F91A" w:rsidR="00DC2674" w:rsidRPr="00DC2674" w:rsidRDefault="28EEBD59" w:rsidP="00DC2674">
            <w:pPr>
              <w:spacing w:after="0"/>
              <w:rPr>
                <w:sz w:val="20"/>
                <w:szCs w:val="20"/>
              </w:rPr>
            </w:pPr>
            <w:r w:rsidRPr="02A127EE">
              <w:rPr>
                <w:sz w:val="20"/>
                <w:szCs w:val="20"/>
              </w:rPr>
              <w:t>Host-</w:t>
            </w:r>
            <w:r w:rsidRPr="63DC2286">
              <w:rPr>
                <w:sz w:val="20"/>
                <w:szCs w:val="20"/>
              </w:rPr>
              <w:t>Fehler</w:t>
            </w:r>
          </w:p>
        </w:tc>
        <w:tc>
          <w:tcPr>
            <w:tcW w:w="1417" w:type="dxa"/>
            <w:vAlign w:val="center"/>
          </w:tcPr>
          <w:p w14:paraId="12110256" w14:textId="12ABB0C7" w:rsidR="00DC2674" w:rsidRPr="00DC2674" w:rsidRDefault="28EEBD59" w:rsidP="00DC2674">
            <w:pPr>
              <w:spacing w:after="0"/>
              <w:rPr>
                <w:sz w:val="20"/>
                <w:szCs w:val="20"/>
              </w:rPr>
            </w:pPr>
            <w:r w:rsidRPr="4D17349E">
              <w:rPr>
                <w:sz w:val="20"/>
                <w:szCs w:val="20"/>
              </w:rPr>
              <w:t>Reduzieren</w:t>
            </w:r>
          </w:p>
        </w:tc>
        <w:tc>
          <w:tcPr>
            <w:tcW w:w="4389" w:type="dxa"/>
            <w:vAlign w:val="center"/>
          </w:tcPr>
          <w:p w14:paraId="31934C99" w14:textId="280B7A83" w:rsidR="00DC2674" w:rsidRPr="00DC2674" w:rsidRDefault="6B43DE0F" w:rsidP="00DC2674">
            <w:pPr>
              <w:spacing w:after="0"/>
              <w:rPr>
                <w:sz w:val="20"/>
                <w:szCs w:val="20"/>
              </w:rPr>
            </w:pPr>
            <w:r w:rsidRPr="7CECD9BD">
              <w:rPr>
                <w:sz w:val="20"/>
                <w:szCs w:val="20"/>
              </w:rPr>
              <w:t xml:space="preserve">Die Webseite kann </w:t>
            </w:r>
            <w:r w:rsidRPr="249D66D6">
              <w:rPr>
                <w:sz w:val="20"/>
                <w:szCs w:val="20"/>
              </w:rPr>
              <w:t>am Ende</w:t>
            </w:r>
            <w:r w:rsidRPr="7CECD9BD">
              <w:rPr>
                <w:sz w:val="20"/>
                <w:szCs w:val="20"/>
              </w:rPr>
              <w:t xml:space="preserve"> </w:t>
            </w:r>
            <w:r w:rsidRPr="51CB2F73">
              <w:rPr>
                <w:sz w:val="20"/>
                <w:szCs w:val="20"/>
              </w:rPr>
              <w:t xml:space="preserve">nicht gehostet </w:t>
            </w:r>
            <w:r w:rsidRPr="0AD48E37">
              <w:rPr>
                <w:sz w:val="20"/>
                <w:szCs w:val="20"/>
              </w:rPr>
              <w:t>werden.</w:t>
            </w:r>
            <w:r w:rsidR="28EEBD59" w:rsidRPr="7CECD9BD">
              <w:rPr>
                <w:sz w:val="20"/>
                <w:szCs w:val="20"/>
              </w:rPr>
              <w:t xml:space="preserve"> </w:t>
            </w:r>
          </w:p>
        </w:tc>
      </w:tr>
      <w:tr w:rsidR="00DC2674" w:rsidRPr="00DC2674" w14:paraId="55A94346" w14:textId="77777777" w:rsidTr="006762CB">
        <w:tc>
          <w:tcPr>
            <w:tcW w:w="3256" w:type="dxa"/>
            <w:vAlign w:val="center"/>
          </w:tcPr>
          <w:p w14:paraId="253E055C" w14:textId="0B0A4548" w:rsidR="00DC2674" w:rsidRPr="00DC2674" w:rsidRDefault="28EEBD59" w:rsidP="00DC2674">
            <w:pPr>
              <w:spacing w:after="0"/>
              <w:rPr>
                <w:sz w:val="20"/>
                <w:szCs w:val="20"/>
              </w:rPr>
            </w:pPr>
            <w:r w:rsidRPr="25E3586B">
              <w:rPr>
                <w:sz w:val="20"/>
                <w:szCs w:val="20"/>
              </w:rPr>
              <w:t>Zugriffsprobleme</w:t>
            </w:r>
          </w:p>
        </w:tc>
        <w:tc>
          <w:tcPr>
            <w:tcW w:w="1417" w:type="dxa"/>
            <w:vAlign w:val="center"/>
          </w:tcPr>
          <w:p w14:paraId="57605431" w14:textId="33EA72B3" w:rsidR="00DC2674" w:rsidRPr="00DC2674" w:rsidRDefault="28EEBD59" w:rsidP="00DC2674">
            <w:pPr>
              <w:spacing w:after="0"/>
              <w:rPr>
                <w:sz w:val="20"/>
                <w:szCs w:val="20"/>
              </w:rPr>
            </w:pPr>
            <w:r w:rsidRPr="25E3586B">
              <w:rPr>
                <w:sz w:val="20"/>
                <w:szCs w:val="20"/>
              </w:rPr>
              <w:t>Vermeiden</w:t>
            </w:r>
          </w:p>
        </w:tc>
        <w:tc>
          <w:tcPr>
            <w:tcW w:w="4389" w:type="dxa"/>
            <w:vAlign w:val="center"/>
          </w:tcPr>
          <w:p w14:paraId="258AB75D" w14:textId="27E6D773" w:rsidR="00DC2674" w:rsidRPr="00DC2674" w:rsidRDefault="33AF2029" w:rsidP="00DC2674">
            <w:pPr>
              <w:spacing w:after="0"/>
              <w:rPr>
                <w:sz w:val="20"/>
                <w:szCs w:val="20"/>
              </w:rPr>
            </w:pPr>
            <w:r w:rsidRPr="36B3113B">
              <w:rPr>
                <w:sz w:val="20"/>
                <w:szCs w:val="20"/>
              </w:rPr>
              <w:t>Nicht alle Mitglieder haben Zugriff und somit können wir nicht Zusammenarbeiten.</w:t>
            </w:r>
          </w:p>
        </w:tc>
      </w:tr>
    </w:tbl>
    <w:p w14:paraId="5986C220" w14:textId="77777777" w:rsidR="00DA3D5B" w:rsidRDefault="00DA3D5B" w:rsidP="007E58EB"/>
    <w:p w14:paraId="21D21C78" w14:textId="77777777" w:rsidR="00DC2674" w:rsidRDefault="00DC2674" w:rsidP="00DC2674">
      <w:pPr>
        <w:pStyle w:val="berschrift1"/>
        <w:ind w:left="714" w:hanging="357"/>
      </w:pPr>
      <w:r>
        <w:t>Massnahmen</w:t>
      </w:r>
    </w:p>
    <w:p w14:paraId="149AEF14" w14:textId="77777777" w:rsidR="00BC2799" w:rsidRDefault="00BC2799" w:rsidP="00BC2799">
      <w:r>
        <w:t xml:space="preserve">Die folgende Tabelle listet die Massnahmen zum Umgang mit den </w:t>
      </w:r>
      <w:r w:rsidRPr="00BC2799">
        <w:rPr>
          <w:i/>
          <w:iCs/>
        </w:rPr>
        <w:t>wichtigsten</w:t>
      </w:r>
      <w:r>
        <w:t xml:space="preserve"> Risiken des Projekts auf:</w:t>
      </w:r>
    </w:p>
    <w:tbl>
      <w:tblPr>
        <w:tblStyle w:val="Tabellenraster"/>
        <w:tblW w:w="9072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56"/>
        <w:gridCol w:w="5816"/>
      </w:tblGrid>
      <w:tr w:rsidR="006762CB" w:rsidRPr="00DC2674" w14:paraId="10C73918" w14:textId="77777777" w:rsidTr="00361A0C">
        <w:tc>
          <w:tcPr>
            <w:tcW w:w="3256" w:type="dxa"/>
            <w:shd w:val="clear" w:color="auto" w:fill="D5DCE4" w:themeFill="text2" w:themeFillTint="33"/>
            <w:vAlign w:val="center"/>
          </w:tcPr>
          <w:p w14:paraId="16D290AF" w14:textId="77777777" w:rsidR="006762CB" w:rsidRPr="00DC2674" w:rsidRDefault="006762CB" w:rsidP="00C75B79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Risiko</w:t>
            </w:r>
          </w:p>
        </w:tc>
        <w:tc>
          <w:tcPr>
            <w:tcW w:w="5816" w:type="dxa"/>
            <w:shd w:val="clear" w:color="auto" w:fill="D5DCE4" w:themeFill="text2" w:themeFillTint="33"/>
            <w:vAlign w:val="center"/>
          </w:tcPr>
          <w:p w14:paraId="270548D1" w14:textId="77777777" w:rsidR="006762CB" w:rsidRPr="00DC2674" w:rsidRDefault="006762CB" w:rsidP="00C75B79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Massnahmen</w:t>
            </w:r>
          </w:p>
        </w:tc>
      </w:tr>
      <w:tr w:rsidR="006762CB" w:rsidRPr="00DC2674" w14:paraId="240842AA" w14:textId="77777777" w:rsidTr="00361A0C">
        <w:tc>
          <w:tcPr>
            <w:tcW w:w="3256" w:type="dxa"/>
            <w:vAlign w:val="center"/>
          </w:tcPr>
          <w:p w14:paraId="4F523F66" w14:textId="59A0FEE2" w:rsidR="006762CB" w:rsidRPr="00DC2674" w:rsidRDefault="27B924DF" w:rsidP="00DC2674">
            <w:pPr>
              <w:spacing w:after="0"/>
              <w:rPr>
                <w:sz w:val="20"/>
                <w:szCs w:val="20"/>
              </w:rPr>
            </w:pPr>
            <w:r w:rsidRPr="1E9D5D42">
              <w:rPr>
                <w:sz w:val="20"/>
                <w:szCs w:val="20"/>
              </w:rPr>
              <w:t>Ausfall eines Teammitglied</w:t>
            </w:r>
          </w:p>
        </w:tc>
        <w:tc>
          <w:tcPr>
            <w:tcW w:w="5816" w:type="dxa"/>
            <w:vAlign w:val="center"/>
          </w:tcPr>
          <w:p w14:paraId="21570FDD" w14:textId="57E64B2E" w:rsidR="006762CB" w:rsidRPr="00DC2674" w:rsidRDefault="00BB78BD" w:rsidP="00F6052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Jeder weisst am </w:t>
            </w:r>
            <w:r w:rsidR="00F24ADF">
              <w:rPr>
                <w:sz w:val="20"/>
                <w:szCs w:val="20"/>
              </w:rPr>
              <w:t>welchen Tag,</w:t>
            </w:r>
            <w:r>
              <w:rPr>
                <w:sz w:val="20"/>
                <w:szCs w:val="20"/>
              </w:rPr>
              <w:t xml:space="preserve"> wer etwas machen muss/machen soll. Entweder kann das Teammitglied an einem späteren Datum seine Arbeit nachholen oder ein anderes Teammitglied übernimmt diese </w:t>
            </w:r>
            <w:r w:rsidR="0044247F">
              <w:rPr>
                <w:sz w:val="20"/>
                <w:szCs w:val="20"/>
              </w:rPr>
              <w:t>Arbeit</w:t>
            </w:r>
            <w:r w:rsidR="00F24ADF">
              <w:rPr>
                <w:sz w:val="20"/>
                <w:szCs w:val="20"/>
              </w:rPr>
              <w:t>.</w:t>
            </w:r>
          </w:p>
        </w:tc>
      </w:tr>
      <w:tr w:rsidR="006762CB" w:rsidRPr="00DC2674" w14:paraId="746F25CE" w14:textId="77777777" w:rsidTr="00361A0C">
        <w:tc>
          <w:tcPr>
            <w:tcW w:w="3256" w:type="dxa"/>
            <w:vAlign w:val="center"/>
          </w:tcPr>
          <w:p w14:paraId="6BF24221" w14:textId="4E4DD238" w:rsidR="006762CB" w:rsidRPr="00DC2674" w:rsidRDefault="27B924DF" w:rsidP="00DC2674">
            <w:pPr>
              <w:spacing w:after="0"/>
              <w:rPr>
                <w:sz w:val="20"/>
                <w:szCs w:val="20"/>
              </w:rPr>
            </w:pPr>
            <w:r w:rsidRPr="3593A972">
              <w:rPr>
                <w:sz w:val="20"/>
                <w:szCs w:val="20"/>
              </w:rPr>
              <w:t xml:space="preserve">Missgeschick eines </w:t>
            </w:r>
            <w:r w:rsidRPr="1E9D5D42">
              <w:rPr>
                <w:sz w:val="20"/>
                <w:szCs w:val="20"/>
              </w:rPr>
              <w:t>Teammitglieds</w:t>
            </w:r>
          </w:p>
        </w:tc>
        <w:tc>
          <w:tcPr>
            <w:tcW w:w="5816" w:type="dxa"/>
            <w:vAlign w:val="center"/>
          </w:tcPr>
          <w:p w14:paraId="47DFEC0A" w14:textId="74B0FE0B" w:rsidR="006762CB" w:rsidRPr="00DC2674" w:rsidRDefault="27B924DF" w:rsidP="00DC2674">
            <w:pPr>
              <w:spacing w:after="0"/>
              <w:rPr>
                <w:sz w:val="20"/>
                <w:szCs w:val="20"/>
              </w:rPr>
            </w:pPr>
            <w:r w:rsidRPr="3593A972">
              <w:rPr>
                <w:sz w:val="20"/>
                <w:szCs w:val="20"/>
              </w:rPr>
              <w:t>Durch Back-Ups kann man das Risiko Abwälzen, da es viele verschieden Kopien gibt</w:t>
            </w:r>
            <w:r w:rsidR="187FDA66" w:rsidRPr="4BA580DA">
              <w:rPr>
                <w:sz w:val="20"/>
                <w:szCs w:val="20"/>
              </w:rPr>
              <w:t>, wäre der</w:t>
            </w:r>
            <w:r w:rsidRPr="3593A972">
              <w:rPr>
                <w:sz w:val="20"/>
                <w:szCs w:val="20"/>
              </w:rPr>
              <w:t xml:space="preserve"> Verlust </w:t>
            </w:r>
            <w:r w:rsidR="187FDA66" w:rsidRPr="4BA580DA">
              <w:rPr>
                <w:sz w:val="20"/>
                <w:szCs w:val="20"/>
              </w:rPr>
              <w:t xml:space="preserve">von Daten </w:t>
            </w:r>
            <w:r w:rsidRPr="3593A972">
              <w:rPr>
                <w:sz w:val="20"/>
                <w:szCs w:val="20"/>
              </w:rPr>
              <w:t xml:space="preserve">nicht so </w:t>
            </w:r>
            <w:r w:rsidR="187FDA66" w:rsidRPr="2688B2CF">
              <w:rPr>
                <w:sz w:val="20"/>
                <w:szCs w:val="20"/>
              </w:rPr>
              <w:t>schlimm.</w:t>
            </w:r>
          </w:p>
        </w:tc>
      </w:tr>
      <w:tr w:rsidR="006762CB" w:rsidRPr="00DC2674" w14:paraId="12D67B2B" w14:textId="77777777" w:rsidTr="00361A0C">
        <w:tc>
          <w:tcPr>
            <w:tcW w:w="3256" w:type="dxa"/>
            <w:vAlign w:val="center"/>
          </w:tcPr>
          <w:p w14:paraId="670A386F" w14:textId="58B0F4E8" w:rsidR="006762CB" w:rsidRPr="00DC2674" w:rsidRDefault="00CD38A9" w:rsidP="00DC267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Ausfall Unterricht</w:t>
            </w:r>
          </w:p>
        </w:tc>
        <w:tc>
          <w:tcPr>
            <w:tcW w:w="5816" w:type="dxa"/>
            <w:vAlign w:val="center"/>
          </w:tcPr>
          <w:p w14:paraId="0E23EA0C" w14:textId="42950A56" w:rsidR="006762CB" w:rsidRPr="00DC2674" w:rsidRDefault="5F7C2EB6" w:rsidP="00DC2674">
            <w:pPr>
              <w:spacing w:after="0"/>
              <w:rPr>
                <w:sz w:val="20"/>
                <w:szCs w:val="20"/>
              </w:rPr>
            </w:pPr>
            <w:r w:rsidRPr="6CB09CD3">
              <w:rPr>
                <w:sz w:val="20"/>
                <w:szCs w:val="20"/>
              </w:rPr>
              <w:t>Wir arbeiten zuhau</w:t>
            </w:r>
            <w:r w:rsidR="3AF5D356" w:rsidRPr="6CB09CD3">
              <w:rPr>
                <w:sz w:val="20"/>
                <w:szCs w:val="20"/>
              </w:rPr>
              <w:t>se im Zoom Call zusammen und können somit</w:t>
            </w:r>
            <w:r w:rsidR="3AF5D356" w:rsidRPr="29FD327A">
              <w:rPr>
                <w:sz w:val="20"/>
                <w:szCs w:val="20"/>
              </w:rPr>
              <w:t xml:space="preserve"> wie </w:t>
            </w:r>
            <w:r w:rsidR="3AF5D356" w:rsidRPr="3AEF7895">
              <w:rPr>
                <w:sz w:val="20"/>
                <w:szCs w:val="20"/>
              </w:rPr>
              <w:t xml:space="preserve">gewöhnlich zusammen </w:t>
            </w:r>
            <w:r w:rsidR="3AF5D356" w:rsidRPr="1AFC0115">
              <w:rPr>
                <w:sz w:val="20"/>
                <w:szCs w:val="20"/>
              </w:rPr>
              <w:t>weiter</w:t>
            </w:r>
            <w:r w:rsidR="7F89FBC7" w:rsidRPr="1AFC0115">
              <w:rPr>
                <w:sz w:val="20"/>
                <w:szCs w:val="20"/>
              </w:rPr>
              <w:t>arbeiten</w:t>
            </w:r>
            <w:r w:rsidR="3AF5D356" w:rsidRPr="0491E4D8">
              <w:rPr>
                <w:sz w:val="20"/>
                <w:szCs w:val="20"/>
              </w:rPr>
              <w:t>.</w:t>
            </w:r>
          </w:p>
        </w:tc>
      </w:tr>
      <w:tr w:rsidR="006762CB" w:rsidRPr="00DC2674" w14:paraId="2FA712BC" w14:textId="77777777" w:rsidTr="00361A0C">
        <w:tc>
          <w:tcPr>
            <w:tcW w:w="3256" w:type="dxa"/>
            <w:vAlign w:val="center"/>
          </w:tcPr>
          <w:p w14:paraId="493FEBEC" w14:textId="7DFCC05F" w:rsidR="00677AF5" w:rsidRPr="00DC2674" w:rsidRDefault="00CD38A9" w:rsidP="00DC267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Host-Fehler</w:t>
            </w:r>
          </w:p>
        </w:tc>
        <w:tc>
          <w:tcPr>
            <w:tcW w:w="5816" w:type="dxa"/>
            <w:vAlign w:val="center"/>
          </w:tcPr>
          <w:p w14:paraId="344AABA1" w14:textId="12EA6506" w:rsidR="00677AF5" w:rsidRPr="00DC2674" w:rsidRDefault="00F92F0E" w:rsidP="00DC2674">
            <w:pPr>
              <w:spacing w:after="0"/>
              <w:rPr>
                <w:sz w:val="20"/>
                <w:szCs w:val="20"/>
              </w:rPr>
            </w:pPr>
            <w:r w:rsidRPr="482C2AA5">
              <w:rPr>
                <w:sz w:val="20"/>
                <w:szCs w:val="20"/>
              </w:rPr>
              <w:t xml:space="preserve">Durch </w:t>
            </w:r>
            <w:r w:rsidRPr="60647D72">
              <w:rPr>
                <w:sz w:val="20"/>
                <w:szCs w:val="20"/>
              </w:rPr>
              <w:t>regelmässiges</w:t>
            </w:r>
            <w:r w:rsidRPr="482C2AA5">
              <w:rPr>
                <w:sz w:val="20"/>
                <w:szCs w:val="20"/>
              </w:rPr>
              <w:t xml:space="preserve"> </w:t>
            </w:r>
            <w:r w:rsidRPr="47A63FBA">
              <w:rPr>
                <w:sz w:val="20"/>
                <w:szCs w:val="20"/>
              </w:rPr>
              <w:t>Hosten</w:t>
            </w:r>
            <w:r w:rsidR="481A6AF9" w:rsidRPr="482C2AA5">
              <w:rPr>
                <w:sz w:val="20"/>
                <w:szCs w:val="20"/>
              </w:rPr>
              <w:t xml:space="preserve"> können wir Host-</w:t>
            </w:r>
            <w:r w:rsidR="2EC6FCD2" w:rsidRPr="7AB03C86">
              <w:rPr>
                <w:sz w:val="20"/>
                <w:szCs w:val="20"/>
              </w:rPr>
              <w:t>Webseite</w:t>
            </w:r>
            <w:r w:rsidR="481A6AF9" w:rsidRPr="482C2AA5">
              <w:rPr>
                <w:sz w:val="20"/>
                <w:szCs w:val="20"/>
              </w:rPr>
              <w:t xml:space="preserve"> </w:t>
            </w:r>
            <w:r w:rsidR="481A6AF9" w:rsidRPr="5C4980BD">
              <w:rPr>
                <w:sz w:val="20"/>
                <w:szCs w:val="20"/>
              </w:rPr>
              <w:t>testen</w:t>
            </w:r>
            <w:r w:rsidR="481A6AF9" w:rsidRPr="361C1756">
              <w:rPr>
                <w:sz w:val="20"/>
                <w:szCs w:val="20"/>
              </w:rPr>
              <w:t xml:space="preserve"> und Erfahrungen</w:t>
            </w:r>
            <w:r w:rsidR="481A6AF9" w:rsidRPr="47161CA2">
              <w:rPr>
                <w:sz w:val="20"/>
                <w:szCs w:val="20"/>
              </w:rPr>
              <w:t xml:space="preserve"> sammeln wie </w:t>
            </w:r>
            <w:r w:rsidR="6228B0AB" w:rsidRPr="1425C7E5">
              <w:rPr>
                <w:sz w:val="20"/>
                <w:szCs w:val="20"/>
              </w:rPr>
              <w:t>gehostet</w:t>
            </w:r>
            <w:r w:rsidR="481A6AF9" w:rsidRPr="47161CA2">
              <w:rPr>
                <w:sz w:val="20"/>
                <w:szCs w:val="20"/>
              </w:rPr>
              <w:t xml:space="preserve"> wird. Dadurch entsteht keine Überraschung am Ende.</w:t>
            </w:r>
          </w:p>
        </w:tc>
      </w:tr>
      <w:tr w:rsidR="00677AF5" w:rsidRPr="00DC2674" w14:paraId="474452AE" w14:textId="77777777" w:rsidTr="00361A0C">
        <w:tc>
          <w:tcPr>
            <w:tcW w:w="3256" w:type="dxa"/>
            <w:vAlign w:val="center"/>
          </w:tcPr>
          <w:p w14:paraId="4F9A1B17" w14:textId="431C0E60" w:rsidR="00677AF5" w:rsidRDefault="00677AF5" w:rsidP="00DC267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Zugriffsprobleme</w:t>
            </w:r>
          </w:p>
        </w:tc>
        <w:tc>
          <w:tcPr>
            <w:tcW w:w="5816" w:type="dxa"/>
            <w:vAlign w:val="center"/>
          </w:tcPr>
          <w:p w14:paraId="660E223C" w14:textId="340CEA41" w:rsidR="00677AF5" w:rsidRPr="00DC2674" w:rsidRDefault="47A9A5F4" w:rsidP="00DC2674">
            <w:pPr>
              <w:spacing w:after="0"/>
              <w:rPr>
                <w:sz w:val="20"/>
                <w:szCs w:val="20"/>
              </w:rPr>
            </w:pPr>
            <w:r w:rsidRPr="0DE81541">
              <w:rPr>
                <w:sz w:val="20"/>
                <w:szCs w:val="20"/>
              </w:rPr>
              <w:t xml:space="preserve">Wir organisieren uns gut und </w:t>
            </w:r>
            <w:r w:rsidRPr="21586BCB">
              <w:rPr>
                <w:sz w:val="20"/>
                <w:szCs w:val="20"/>
              </w:rPr>
              <w:t xml:space="preserve">jedes </w:t>
            </w:r>
            <w:r w:rsidRPr="06B668AA">
              <w:rPr>
                <w:sz w:val="20"/>
                <w:szCs w:val="20"/>
              </w:rPr>
              <w:t>Mitglied bekommt die notwendigen Rechte</w:t>
            </w:r>
            <w:r w:rsidRPr="6048EF4E">
              <w:rPr>
                <w:sz w:val="20"/>
                <w:szCs w:val="20"/>
              </w:rPr>
              <w:t>.</w:t>
            </w:r>
          </w:p>
        </w:tc>
      </w:tr>
    </w:tbl>
    <w:p w14:paraId="37868892" w14:textId="77777777" w:rsidR="00DC2674" w:rsidRDefault="00DC2674" w:rsidP="007E58EB"/>
    <w:p w14:paraId="3F320D73" w14:textId="77777777" w:rsidR="00DC2674" w:rsidRDefault="00DC2674" w:rsidP="007E58EB"/>
    <w:sectPr w:rsidR="00DC2674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CBF7D" w14:textId="77777777" w:rsidR="00EB6CD6" w:rsidRDefault="00EB6CD6" w:rsidP="00994101">
      <w:pPr>
        <w:spacing w:after="0" w:line="240" w:lineRule="auto"/>
      </w:pPr>
      <w:r>
        <w:separator/>
      </w:r>
    </w:p>
  </w:endnote>
  <w:endnote w:type="continuationSeparator" w:id="0">
    <w:p w14:paraId="5AEBDD3A" w14:textId="77777777" w:rsidR="00EB6CD6" w:rsidRDefault="00EB6CD6" w:rsidP="00994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5A4CD" w14:textId="77777777" w:rsidR="00994101" w:rsidRPr="007E58EB" w:rsidRDefault="00994101" w:rsidP="00994101">
    <w:pPr>
      <w:spacing w:after="0" w:line="240" w:lineRule="auto"/>
      <w:rPr>
        <w:color w:val="808080" w:themeColor="background1" w:themeShade="80"/>
        <w:sz w:val="16"/>
        <w:szCs w:val="16"/>
      </w:rPr>
    </w:pPr>
  </w:p>
  <w:tbl>
    <w:tblPr>
      <w:tblStyle w:val="Tabellenraster"/>
      <w:tblW w:w="0" w:type="auto"/>
      <w:tblBorders>
        <w:top w:val="single" w:sz="4" w:space="0" w:color="808080" w:themeColor="background1" w:themeShade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804"/>
      <w:gridCol w:w="2268"/>
    </w:tblGrid>
    <w:tr w:rsidR="007E58EB" w:rsidRPr="007E58EB" w14:paraId="5D3F6AE2" w14:textId="77777777" w:rsidTr="007E58EB">
      <w:tc>
        <w:tcPr>
          <w:tcW w:w="6804" w:type="dxa"/>
        </w:tcPr>
        <w:p w14:paraId="6EE00604" w14:textId="4CC327A6" w:rsidR="00994101" w:rsidRPr="00FE5E5C" w:rsidRDefault="00FE5E5C" w:rsidP="00994101">
          <w:pPr>
            <w:pStyle w:val="Fuzeile"/>
            <w:rPr>
              <w:color w:val="808080" w:themeColor="background1" w:themeShade="80"/>
              <w:sz w:val="16"/>
              <w:szCs w:val="16"/>
              <w:lang w:val="en-US"/>
            </w:rPr>
          </w:pPr>
          <w:r>
            <w:rPr>
              <w:color w:val="808080" w:themeColor="background1" w:themeShade="80"/>
              <w:sz w:val="16"/>
              <w:szCs w:val="16"/>
            </w:rPr>
            <w:t>Risikoanalyse</w:t>
          </w:r>
        </w:p>
      </w:tc>
      <w:tc>
        <w:tcPr>
          <w:tcW w:w="2268" w:type="dxa"/>
        </w:tcPr>
        <w:p w14:paraId="2353B47A" w14:textId="77777777" w:rsidR="00994101" w:rsidRPr="007E58EB" w:rsidRDefault="00994101" w:rsidP="00994101">
          <w:pPr>
            <w:pStyle w:val="Fuzeile"/>
            <w:jc w:val="right"/>
            <w:rPr>
              <w:color w:val="808080" w:themeColor="background1" w:themeShade="80"/>
              <w:sz w:val="16"/>
              <w:szCs w:val="16"/>
            </w:rPr>
          </w:pPr>
          <w:r w:rsidRPr="00FE5E5C">
            <w:rPr>
              <w:color w:val="808080" w:themeColor="background1" w:themeShade="80"/>
              <w:sz w:val="16"/>
              <w:szCs w:val="16"/>
            </w:rPr>
            <w:t xml:space="preserve">Seite </w:t>
          </w:r>
          <w:r w:rsidRPr="00FE5E5C">
            <w:rPr>
              <w:color w:val="808080" w:themeColor="background1" w:themeShade="80"/>
              <w:sz w:val="16"/>
              <w:szCs w:val="16"/>
            </w:rPr>
            <w:fldChar w:fldCharType="begin"/>
          </w:r>
          <w:r w:rsidRPr="00FE5E5C">
            <w:rPr>
              <w:color w:val="808080" w:themeColor="background1" w:themeShade="80"/>
              <w:sz w:val="16"/>
              <w:szCs w:val="16"/>
            </w:rPr>
            <w:instrText xml:space="preserve"> PAGE   \* MERGEFORMAT </w:instrText>
          </w:r>
          <w:r w:rsidRPr="00FE5E5C">
            <w:rPr>
              <w:color w:val="808080" w:themeColor="background1" w:themeShade="80"/>
              <w:sz w:val="16"/>
              <w:szCs w:val="16"/>
            </w:rPr>
            <w:fldChar w:fldCharType="separate"/>
          </w:r>
          <w:r w:rsidRPr="00FE5E5C">
            <w:rPr>
              <w:noProof/>
              <w:color w:val="808080" w:themeColor="background1" w:themeShade="80"/>
              <w:sz w:val="16"/>
              <w:szCs w:val="16"/>
            </w:rPr>
            <w:t>1</w:t>
          </w:r>
          <w:r w:rsidRPr="00FE5E5C">
            <w:rPr>
              <w:color w:val="808080" w:themeColor="background1" w:themeShade="80"/>
              <w:sz w:val="16"/>
              <w:szCs w:val="16"/>
            </w:rPr>
            <w:fldChar w:fldCharType="end"/>
          </w:r>
          <w:r w:rsidRPr="00FE5E5C">
            <w:rPr>
              <w:color w:val="808080" w:themeColor="background1" w:themeShade="80"/>
              <w:sz w:val="16"/>
              <w:szCs w:val="16"/>
            </w:rPr>
            <w:t xml:space="preserve"> von </w:t>
          </w:r>
          <w:r w:rsidRPr="00FE5E5C">
            <w:rPr>
              <w:color w:val="808080" w:themeColor="background1" w:themeShade="80"/>
              <w:sz w:val="16"/>
              <w:szCs w:val="16"/>
            </w:rPr>
            <w:fldChar w:fldCharType="begin"/>
          </w:r>
          <w:r w:rsidRPr="00FE5E5C">
            <w:rPr>
              <w:color w:val="808080" w:themeColor="background1" w:themeShade="80"/>
              <w:sz w:val="16"/>
              <w:szCs w:val="16"/>
            </w:rPr>
            <w:instrText xml:space="preserve"> NUMPAGES   \* MERGEFORMAT </w:instrText>
          </w:r>
          <w:r w:rsidRPr="00FE5E5C">
            <w:rPr>
              <w:color w:val="808080" w:themeColor="background1" w:themeShade="80"/>
              <w:sz w:val="16"/>
              <w:szCs w:val="16"/>
            </w:rPr>
            <w:fldChar w:fldCharType="separate"/>
          </w:r>
          <w:r w:rsidRPr="00FE5E5C">
            <w:rPr>
              <w:noProof/>
              <w:color w:val="808080" w:themeColor="background1" w:themeShade="80"/>
              <w:sz w:val="16"/>
              <w:szCs w:val="16"/>
            </w:rPr>
            <w:t>1</w:t>
          </w:r>
          <w:r w:rsidRPr="00FE5E5C">
            <w:rPr>
              <w:color w:val="808080" w:themeColor="background1" w:themeShade="80"/>
              <w:sz w:val="16"/>
              <w:szCs w:val="16"/>
            </w:rPr>
            <w:fldChar w:fldCharType="end"/>
          </w:r>
        </w:p>
      </w:tc>
    </w:tr>
  </w:tbl>
  <w:p w14:paraId="64F453A4" w14:textId="77777777" w:rsidR="00994101" w:rsidRPr="007E58EB" w:rsidRDefault="00994101" w:rsidP="00994101">
    <w:pPr>
      <w:pStyle w:val="Fuzeile"/>
      <w:rPr>
        <w:color w:val="808080" w:themeColor="background1" w:themeShade="8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4FD45" w14:textId="77777777" w:rsidR="00EB6CD6" w:rsidRDefault="00EB6CD6" w:rsidP="00994101">
      <w:pPr>
        <w:spacing w:after="0" w:line="240" w:lineRule="auto"/>
      </w:pPr>
      <w:r>
        <w:separator/>
      </w:r>
    </w:p>
  </w:footnote>
  <w:footnote w:type="continuationSeparator" w:id="0">
    <w:p w14:paraId="05E5D246" w14:textId="77777777" w:rsidR="00EB6CD6" w:rsidRDefault="00EB6CD6" w:rsidP="00994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single" w:sz="4" w:space="0" w:color="808080" w:themeColor="background1" w:themeShade="8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2"/>
      <w:gridCol w:w="5670"/>
    </w:tblGrid>
    <w:tr w:rsidR="00546134" w:rsidRPr="007E58EB" w14:paraId="05AD857A" w14:textId="77777777" w:rsidTr="00546134">
      <w:tc>
        <w:tcPr>
          <w:tcW w:w="3402" w:type="dxa"/>
        </w:tcPr>
        <w:p w14:paraId="6D52A579" w14:textId="438E9694" w:rsidR="00546134" w:rsidRPr="009B6DD7" w:rsidRDefault="00D56A4C">
          <w:pPr>
            <w:pStyle w:val="Kopfzeile"/>
            <w:rPr>
              <w:color w:val="808080" w:themeColor="background1" w:themeShade="80"/>
              <w:sz w:val="16"/>
              <w:szCs w:val="16"/>
            </w:rPr>
          </w:pPr>
          <w:r w:rsidRPr="009B6DD7">
            <w:rPr>
              <w:color w:val="808080" w:themeColor="background1" w:themeShade="80"/>
              <w:sz w:val="16"/>
              <w:szCs w:val="16"/>
            </w:rPr>
            <w:t>Finanzappli</w:t>
          </w:r>
        </w:p>
      </w:tc>
      <w:tc>
        <w:tcPr>
          <w:tcW w:w="5670" w:type="dxa"/>
        </w:tcPr>
        <w:p w14:paraId="16A2FC16" w14:textId="528030A8" w:rsidR="00546134" w:rsidRPr="007E58EB" w:rsidRDefault="00FA2CDF" w:rsidP="00994101">
          <w:pPr>
            <w:pStyle w:val="Kopfzeile"/>
            <w:jc w:val="right"/>
            <w:rPr>
              <w:color w:val="808080" w:themeColor="background1" w:themeShade="80"/>
              <w:sz w:val="16"/>
              <w:szCs w:val="16"/>
            </w:rPr>
          </w:pPr>
          <w:r>
            <w:rPr>
              <w:color w:val="808080" w:themeColor="background1" w:themeShade="80"/>
              <w:sz w:val="16"/>
              <w:szCs w:val="16"/>
            </w:rPr>
            <w:t>Vucer, Bachmann, Hamahmi</w:t>
          </w:r>
          <w:r w:rsidR="00516F8B">
            <w:rPr>
              <w:color w:val="808080" w:themeColor="background1" w:themeShade="80"/>
              <w:sz w:val="16"/>
              <w:szCs w:val="16"/>
            </w:rPr>
            <w:t>,</w:t>
          </w:r>
          <w:r>
            <w:rPr>
              <w:color w:val="808080" w:themeColor="background1" w:themeShade="80"/>
              <w:sz w:val="16"/>
              <w:szCs w:val="16"/>
            </w:rPr>
            <w:t xml:space="preserve"> Özgür</w:t>
          </w:r>
        </w:p>
      </w:tc>
    </w:tr>
  </w:tbl>
  <w:p w14:paraId="6CE6569C" w14:textId="77777777" w:rsidR="00994101" w:rsidRPr="007E58EB" w:rsidRDefault="00994101">
    <w:pPr>
      <w:pStyle w:val="Kopfzeile"/>
      <w:rPr>
        <w:color w:val="808080" w:themeColor="background1" w:themeShade="80"/>
        <w:sz w:val="16"/>
        <w:szCs w:val="16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510"/>
    <w:multiLevelType w:val="hybridMultilevel"/>
    <w:tmpl w:val="572A6B50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6B6AB"/>
    <w:multiLevelType w:val="hybridMultilevel"/>
    <w:tmpl w:val="FFFFFFFF"/>
    <w:lvl w:ilvl="0" w:tplc="0E24C160">
      <w:start w:val="1"/>
      <w:numFmt w:val="decimal"/>
      <w:lvlText w:val="%1."/>
      <w:lvlJc w:val="left"/>
      <w:pPr>
        <w:ind w:left="720" w:hanging="360"/>
      </w:pPr>
    </w:lvl>
    <w:lvl w:ilvl="1" w:tplc="01906E50">
      <w:start w:val="1"/>
      <w:numFmt w:val="lowerLetter"/>
      <w:lvlText w:val="%2."/>
      <w:lvlJc w:val="left"/>
      <w:pPr>
        <w:ind w:left="1440" w:hanging="360"/>
      </w:pPr>
    </w:lvl>
    <w:lvl w:ilvl="2" w:tplc="5A20F53A">
      <w:start w:val="1"/>
      <w:numFmt w:val="lowerRoman"/>
      <w:lvlText w:val="%3."/>
      <w:lvlJc w:val="right"/>
      <w:pPr>
        <w:ind w:left="2160" w:hanging="180"/>
      </w:pPr>
    </w:lvl>
    <w:lvl w:ilvl="3" w:tplc="6E263C34">
      <w:start w:val="1"/>
      <w:numFmt w:val="decimal"/>
      <w:lvlText w:val="%4."/>
      <w:lvlJc w:val="left"/>
      <w:pPr>
        <w:ind w:left="2880" w:hanging="360"/>
      </w:pPr>
    </w:lvl>
    <w:lvl w:ilvl="4" w:tplc="11E6F19C">
      <w:start w:val="1"/>
      <w:numFmt w:val="lowerLetter"/>
      <w:lvlText w:val="%5."/>
      <w:lvlJc w:val="left"/>
      <w:pPr>
        <w:ind w:left="3600" w:hanging="360"/>
      </w:pPr>
    </w:lvl>
    <w:lvl w:ilvl="5" w:tplc="9274E730">
      <w:start w:val="1"/>
      <w:numFmt w:val="lowerRoman"/>
      <w:lvlText w:val="%6."/>
      <w:lvlJc w:val="right"/>
      <w:pPr>
        <w:ind w:left="4320" w:hanging="180"/>
      </w:pPr>
    </w:lvl>
    <w:lvl w:ilvl="6" w:tplc="B34AA2D2">
      <w:start w:val="1"/>
      <w:numFmt w:val="decimal"/>
      <w:lvlText w:val="%7."/>
      <w:lvlJc w:val="left"/>
      <w:pPr>
        <w:ind w:left="5040" w:hanging="360"/>
      </w:pPr>
    </w:lvl>
    <w:lvl w:ilvl="7" w:tplc="E76E0CC4">
      <w:start w:val="1"/>
      <w:numFmt w:val="lowerLetter"/>
      <w:lvlText w:val="%8."/>
      <w:lvlJc w:val="left"/>
      <w:pPr>
        <w:ind w:left="5760" w:hanging="360"/>
      </w:pPr>
    </w:lvl>
    <w:lvl w:ilvl="8" w:tplc="3D68114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759F4"/>
    <w:multiLevelType w:val="hybridMultilevel"/>
    <w:tmpl w:val="7CD21488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27EE6"/>
    <w:multiLevelType w:val="hybridMultilevel"/>
    <w:tmpl w:val="45DA1FBC"/>
    <w:lvl w:ilvl="0" w:tplc="0807000F">
      <w:start w:val="1"/>
      <w:numFmt w:val="decimal"/>
      <w:lvlText w:val="%1."/>
      <w:lvlJc w:val="left"/>
      <w:pPr>
        <w:ind w:left="1080" w:hanging="360"/>
      </w:p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A0673B"/>
    <w:multiLevelType w:val="hybridMultilevel"/>
    <w:tmpl w:val="0184A296"/>
    <w:lvl w:ilvl="0" w:tplc="2F52C30E">
      <w:start w:val="1"/>
      <w:numFmt w:val="decimal"/>
      <w:pStyle w:val="berschrift1"/>
      <w:lvlText w:val="%1."/>
      <w:lvlJc w:val="left"/>
      <w:pPr>
        <w:ind w:left="720" w:hanging="360"/>
      </w:pPr>
      <w:rPr>
        <w:rFonts w:hint="default"/>
        <w:color w:val="4678B4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F1759"/>
    <w:multiLevelType w:val="hybridMultilevel"/>
    <w:tmpl w:val="1C80AF9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B570DF"/>
    <w:multiLevelType w:val="hybridMultilevel"/>
    <w:tmpl w:val="B55620B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054449">
    <w:abstractNumId w:val="4"/>
  </w:num>
  <w:num w:numId="2" w16cid:durableId="1388606861">
    <w:abstractNumId w:val="0"/>
  </w:num>
  <w:num w:numId="3" w16cid:durableId="1473598655">
    <w:abstractNumId w:val="6"/>
  </w:num>
  <w:num w:numId="4" w16cid:durableId="875656296">
    <w:abstractNumId w:val="2"/>
  </w:num>
  <w:num w:numId="5" w16cid:durableId="2074423689">
    <w:abstractNumId w:val="4"/>
    <w:lvlOverride w:ilvl="0">
      <w:startOverride w:val="1"/>
    </w:lvlOverride>
  </w:num>
  <w:num w:numId="6" w16cid:durableId="441803614">
    <w:abstractNumId w:val="4"/>
  </w:num>
  <w:num w:numId="7" w16cid:durableId="573248902">
    <w:abstractNumId w:val="5"/>
  </w:num>
  <w:num w:numId="8" w16cid:durableId="943923078">
    <w:abstractNumId w:val="3"/>
  </w:num>
  <w:num w:numId="9" w16cid:durableId="1809130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C6"/>
    <w:rsid w:val="000036BA"/>
    <w:rsid w:val="00006E30"/>
    <w:rsid w:val="00007755"/>
    <w:rsid w:val="00014B7B"/>
    <w:rsid w:val="0002630D"/>
    <w:rsid w:val="00030283"/>
    <w:rsid w:val="00032D47"/>
    <w:rsid w:val="00036FD3"/>
    <w:rsid w:val="00043B6C"/>
    <w:rsid w:val="000441E5"/>
    <w:rsid w:val="000518C7"/>
    <w:rsid w:val="000525B7"/>
    <w:rsid w:val="00053A79"/>
    <w:rsid w:val="000544F9"/>
    <w:rsid w:val="00060956"/>
    <w:rsid w:val="00062DC4"/>
    <w:rsid w:val="00066EFC"/>
    <w:rsid w:val="00071560"/>
    <w:rsid w:val="00073CB9"/>
    <w:rsid w:val="0007575A"/>
    <w:rsid w:val="00082AD4"/>
    <w:rsid w:val="00083A25"/>
    <w:rsid w:val="0008410D"/>
    <w:rsid w:val="000858D6"/>
    <w:rsid w:val="00093683"/>
    <w:rsid w:val="00096EBA"/>
    <w:rsid w:val="000A0209"/>
    <w:rsid w:val="000A05B2"/>
    <w:rsid w:val="000A41BE"/>
    <w:rsid w:val="000A5241"/>
    <w:rsid w:val="000A5D75"/>
    <w:rsid w:val="000A75E9"/>
    <w:rsid w:val="000B0021"/>
    <w:rsid w:val="000B0B85"/>
    <w:rsid w:val="000B1159"/>
    <w:rsid w:val="000B3B09"/>
    <w:rsid w:val="000B733A"/>
    <w:rsid w:val="000B7BD8"/>
    <w:rsid w:val="000C09A9"/>
    <w:rsid w:val="000C4879"/>
    <w:rsid w:val="000C57CE"/>
    <w:rsid w:val="000D147D"/>
    <w:rsid w:val="000D341F"/>
    <w:rsid w:val="000D3555"/>
    <w:rsid w:val="000D58B8"/>
    <w:rsid w:val="000D6EE3"/>
    <w:rsid w:val="000E1CBA"/>
    <w:rsid w:val="000E419B"/>
    <w:rsid w:val="000E78C4"/>
    <w:rsid w:val="000F36B6"/>
    <w:rsid w:val="001021F7"/>
    <w:rsid w:val="0010377F"/>
    <w:rsid w:val="001048E9"/>
    <w:rsid w:val="001067CD"/>
    <w:rsid w:val="001075EF"/>
    <w:rsid w:val="00110472"/>
    <w:rsid w:val="001144FC"/>
    <w:rsid w:val="00121987"/>
    <w:rsid w:val="00123EFE"/>
    <w:rsid w:val="001246D4"/>
    <w:rsid w:val="00126DE4"/>
    <w:rsid w:val="00133B1C"/>
    <w:rsid w:val="001404DA"/>
    <w:rsid w:val="00142CD8"/>
    <w:rsid w:val="001437A4"/>
    <w:rsid w:val="00144A62"/>
    <w:rsid w:val="00144EDD"/>
    <w:rsid w:val="001474A6"/>
    <w:rsid w:val="001522BB"/>
    <w:rsid w:val="00155079"/>
    <w:rsid w:val="00161531"/>
    <w:rsid w:val="00161DE6"/>
    <w:rsid w:val="0016210F"/>
    <w:rsid w:val="00162F90"/>
    <w:rsid w:val="001644B0"/>
    <w:rsid w:val="0016535C"/>
    <w:rsid w:val="001654F0"/>
    <w:rsid w:val="0016584C"/>
    <w:rsid w:val="00165894"/>
    <w:rsid w:val="00165ADC"/>
    <w:rsid w:val="00166739"/>
    <w:rsid w:val="00167EED"/>
    <w:rsid w:val="00171317"/>
    <w:rsid w:val="00171658"/>
    <w:rsid w:val="00174998"/>
    <w:rsid w:val="0018223D"/>
    <w:rsid w:val="00182F8D"/>
    <w:rsid w:val="00183909"/>
    <w:rsid w:val="00185CCF"/>
    <w:rsid w:val="001868C2"/>
    <w:rsid w:val="001906C3"/>
    <w:rsid w:val="001A0380"/>
    <w:rsid w:val="001A0650"/>
    <w:rsid w:val="001B055E"/>
    <w:rsid w:val="001B0F2E"/>
    <w:rsid w:val="001B1FE6"/>
    <w:rsid w:val="001C2EF6"/>
    <w:rsid w:val="001C548D"/>
    <w:rsid w:val="001C5EA7"/>
    <w:rsid w:val="001C6585"/>
    <w:rsid w:val="001D0B92"/>
    <w:rsid w:val="001D4283"/>
    <w:rsid w:val="001D4614"/>
    <w:rsid w:val="001E245F"/>
    <w:rsid w:val="001E2FD2"/>
    <w:rsid w:val="001F4537"/>
    <w:rsid w:val="00200650"/>
    <w:rsid w:val="00200BE1"/>
    <w:rsid w:val="00200D48"/>
    <w:rsid w:val="002046C7"/>
    <w:rsid w:val="00210BC7"/>
    <w:rsid w:val="00212758"/>
    <w:rsid w:val="00216E8A"/>
    <w:rsid w:val="00224430"/>
    <w:rsid w:val="00236F01"/>
    <w:rsid w:val="00237B11"/>
    <w:rsid w:val="00240153"/>
    <w:rsid w:val="00253F16"/>
    <w:rsid w:val="00255230"/>
    <w:rsid w:val="002569C1"/>
    <w:rsid w:val="00257598"/>
    <w:rsid w:val="002576B5"/>
    <w:rsid w:val="0026254B"/>
    <w:rsid w:val="00263D29"/>
    <w:rsid w:val="00277341"/>
    <w:rsid w:val="00277A22"/>
    <w:rsid w:val="002A224E"/>
    <w:rsid w:val="002B7781"/>
    <w:rsid w:val="002C25BC"/>
    <w:rsid w:val="002C53A7"/>
    <w:rsid w:val="002D1F28"/>
    <w:rsid w:val="002D3CEF"/>
    <w:rsid w:val="002D6C9C"/>
    <w:rsid w:val="002D7CC9"/>
    <w:rsid w:val="002E2779"/>
    <w:rsid w:val="002E3D02"/>
    <w:rsid w:val="002E6AF2"/>
    <w:rsid w:val="002E7863"/>
    <w:rsid w:val="002F275F"/>
    <w:rsid w:val="002F359B"/>
    <w:rsid w:val="003006C4"/>
    <w:rsid w:val="00301501"/>
    <w:rsid w:val="00305D35"/>
    <w:rsid w:val="00314977"/>
    <w:rsid w:val="00314F8F"/>
    <w:rsid w:val="003152F1"/>
    <w:rsid w:val="0031786F"/>
    <w:rsid w:val="003202A5"/>
    <w:rsid w:val="00320408"/>
    <w:rsid w:val="00320E8F"/>
    <w:rsid w:val="00323098"/>
    <w:rsid w:val="00323A04"/>
    <w:rsid w:val="00327251"/>
    <w:rsid w:val="0032794F"/>
    <w:rsid w:val="00327F9F"/>
    <w:rsid w:val="0033084E"/>
    <w:rsid w:val="00332355"/>
    <w:rsid w:val="003337E4"/>
    <w:rsid w:val="00334FD6"/>
    <w:rsid w:val="0033535C"/>
    <w:rsid w:val="003376AE"/>
    <w:rsid w:val="00343C81"/>
    <w:rsid w:val="00343F35"/>
    <w:rsid w:val="003440DE"/>
    <w:rsid w:val="00344CFD"/>
    <w:rsid w:val="003513A9"/>
    <w:rsid w:val="00353A6E"/>
    <w:rsid w:val="003540A5"/>
    <w:rsid w:val="00354568"/>
    <w:rsid w:val="003550A2"/>
    <w:rsid w:val="003604DA"/>
    <w:rsid w:val="00361A0C"/>
    <w:rsid w:val="00363A18"/>
    <w:rsid w:val="00366D6D"/>
    <w:rsid w:val="00367837"/>
    <w:rsid w:val="00370670"/>
    <w:rsid w:val="003720D4"/>
    <w:rsid w:val="00374398"/>
    <w:rsid w:val="00375AB5"/>
    <w:rsid w:val="00385747"/>
    <w:rsid w:val="00392A46"/>
    <w:rsid w:val="00395E2D"/>
    <w:rsid w:val="003A027D"/>
    <w:rsid w:val="003A0983"/>
    <w:rsid w:val="003A65F2"/>
    <w:rsid w:val="003A68C5"/>
    <w:rsid w:val="003B3BBA"/>
    <w:rsid w:val="003B4261"/>
    <w:rsid w:val="003B79DF"/>
    <w:rsid w:val="003B7E8E"/>
    <w:rsid w:val="003C6125"/>
    <w:rsid w:val="003C68B6"/>
    <w:rsid w:val="003D1909"/>
    <w:rsid w:val="003D6143"/>
    <w:rsid w:val="003D71D0"/>
    <w:rsid w:val="003E1338"/>
    <w:rsid w:val="003E3A45"/>
    <w:rsid w:val="003E454A"/>
    <w:rsid w:val="003E6764"/>
    <w:rsid w:val="003E690B"/>
    <w:rsid w:val="003E793D"/>
    <w:rsid w:val="00400121"/>
    <w:rsid w:val="00400B03"/>
    <w:rsid w:val="00403BC9"/>
    <w:rsid w:val="00410BC1"/>
    <w:rsid w:val="004169EF"/>
    <w:rsid w:val="004177B3"/>
    <w:rsid w:val="00421D75"/>
    <w:rsid w:val="004264BA"/>
    <w:rsid w:val="00430BF5"/>
    <w:rsid w:val="00430E97"/>
    <w:rsid w:val="00431E9C"/>
    <w:rsid w:val="00436F3A"/>
    <w:rsid w:val="0044080C"/>
    <w:rsid w:val="0044247F"/>
    <w:rsid w:val="00444785"/>
    <w:rsid w:val="004458A9"/>
    <w:rsid w:val="004502C7"/>
    <w:rsid w:val="00452AF2"/>
    <w:rsid w:val="00454807"/>
    <w:rsid w:val="00456F3A"/>
    <w:rsid w:val="0046003C"/>
    <w:rsid w:val="0046093B"/>
    <w:rsid w:val="004611F0"/>
    <w:rsid w:val="00461F77"/>
    <w:rsid w:val="00467F7A"/>
    <w:rsid w:val="00475CD7"/>
    <w:rsid w:val="0047728C"/>
    <w:rsid w:val="004843E3"/>
    <w:rsid w:val="00484F66"/>
    <w:rsid w:val="004945FC"/>
    <w:rsid w:val="00496668"/>
    <w:rsid w:val="00497A8A"/>
    <w:rsid w:val="004A188A"/>
    <w:rsid w:val="004A5D5D"/>
    <w:rsid w:val="004A7A8E"/>
    <w:rsid w:val="004B1106"/>
    <w:rsid w:val="004B2A0D"/>
    <w:rsid w:val="004B525A"/>
    <w:rsid w:val="004B6356"/>
    <w:rsid w:val="004B7142"/>
    <w:rsid w:val="004B7977"/>
    <w:rsid w:val="004C0595"/>
    <w:rsid w:val="004C2693"/>
    <w:rsid w:val="004C29B7"/>
    <w:rsid w:val="004C610F"/>
    <w:rsid w:val="004D19B9"/>
    <w:rsid w:val="004E21A0"/>
    <w:rsid w:val="004E4FFF"/>
    <w:rsid w:val="004E703E"/>
    <w:rsid w:val="004E7A11"/>
    <w:rsid w:val="004F1441"/>
    <w:rsid w:val="004F18B2"/>
    <w:rsid w:val="004F2252"/>
    <w:rsid w:val="004F4306"/>
    <w:rsid w:val="004F6645"/>
    <w:rsid w:val="00504A3E"/>
    <w:rsid w:val="005123E0"/>
    <w:rsid w:val="005125B7"/>
    <w:rsid w:val="00513BDA"/>
    <w:rsid w:val="00514737"/>
    <w:rsid w:val="00516F8B"/>
    <w:rsid w:val="00520DEF"/>
    <w:rsid w:val="00526215"/>
    <w:rsid w:val="00531B5D"/>
    <w:rsid w:val="0054134C"/>
    <w:rsid w:val="00546134"/>
    <w:rsid w:val="005514A5"/>
    <w:rsid w:val="00554259"/>
    <w:rsid w:val="00561FB7"/>
    <w:rsid w:val="00562051"/>
    <w:rsid w:val="00564CEB"/>
    <w:rsid w:val="00566E28"/>
    <w:rsid w:val="00570658"/>
    <w:rsid w:val="00574AB7"/>
    <w:rsid w:val="00575C5A"/>
    <w:rsid w:val="00575E98"/>
    <w:rsid w:val="005842CE"/>
    <w:rsid w:val="00586ED6"/>
    <w:rsid w:val="005874F6"/>
    <w:rsid w:val="00587EF8"/>
    <w:rsid w:val="00592985"/>
    <w:rsid w:val="00594222"/>
    <w:rsid w:val="005948D6"/>
    <w:rsid w:val="00594CB6"/>
    <w:rsid w:val="00595C76"/>
    <w:rsid w:val="00595DD5"/>
    <w:rsid w:val="005A15B6"/>
    <w:rsid w:val="005A1BED"/>
    <w:rsid w:val="005B1932"/>
    <w:rsid w:val="005B233B"/>
    <w:rsid w:val="005B2FE4"/>
    <w:rsid w:val="005B40D7"/>
    <w:rsid w:val="005C12BC"/>
    <w:rsid w:val="005C6A10"/>
    <w:rsid w:val="005D11B8"/>
    <w:rsid w:val="005D2FC8"/>
    <w:rsid w:val="005D4CE5"/>
    <w:rsid w:val="005D5E19"/>
    <w:rsid w:val="005E15C8"/>
    <w:rsid w:val="005E2809"/>
    <w:rsid w:val="005E6378"/>
    <w:rsid w:val="005E6BBF"/>
    <w:rsid w:val="005E7083"/>
    <w:rsid w:val="005E7DA8"/>
    <w:rsid w:val="005F2404"/>
    <w:rsid w:val="005F6574"/>
    <w:rsid w:val="005F6811"/>
    <w:rsid w:val="00603632"/>
    <w:rsid w:val="0060365C"/>
    <w:rsid w:val="0060447A"/>
    <w:rsid w:val="0060F6C5"/>
    <w:rsid w:val="00610563"/>
    <w:rsid w:val="00610A43"/>
    <w:rsid w:val="00610D7D"/>
    <w:rsid w:val="00613C2A"/>
    <w:rsid w:val="006144BE"/>
    <w:rsid w:val="00615725"/>
    <w:rsid w:val="006172D5"/>
    <w:rsid w:val="00621931"/>
    <w:rsid w:val="00621ECD"/>
    <w:rsid w:val="00627F45"/>
    <w:rsid w:val="00636F45"/>
    <w:rsid w:val="00637F9D"/>
    <w:rsid w:val="00637FE2"/>
    <w:rsid w:val="00653E2F"/>
    <w:rsid w:val="00655146"/>
    <w:rsid w:val="0065771B"/>
    <w:rsid w:val="00661DA3"/>
    <w:rsid w:val="006621D9"/>
    <w:rsid w:val="0066550F"/>
    <w:rsid w:val="00665D91"/>
    <w:rsid w:val="00675DE8"/>
    <w:rsid w:val="006762CB"/>
    <w:rsid w:val="00676A78"/>
    <w:rsid w:val="00677AF5"/>
    <w:rsid w:val="0068158A"/>
    <w:rsid w:val="00694801"/>
    <w:rsid w:val="00695B98"/>
    <w:rsid w:val="00696148"/>
    <w:rsid w:val="006A7488"/>
    <w:rsid w:val="006B0480"/>
    <w:rsid w:val="006B0F71"/>
    <w:rsid w:val="006C0320"/>
    <w:rsid w:val="006C4525"/>
    <w:rsid w:val="006C7D0E"/>
    <w:rsid w:val="006D27A7"/>
    <w:rsid w:val="006D2CAF"/>
    <w:rsid w:val="006D630B"/>
    <w:rsid w:val="006D778E"/>
    <w:rsid w:val="006E0404"/>
    <w:rsid w:val="006E0A2F"/>
    <w:rsid w:val="006E2BF3"/>
    <w:rsid w:val="006E322F"/>
    <w:rsid w:val="006E4309"/>
    <w:rsid w:val="006F08FD"/>
    <w:rsid w:val="006F15DC"/>
    <w:rsid w:val="006F29A1"/>
    <w:rsid w:val="006F3601"/>
    <w:rsid w:val="006F4D76"/>
    <w:rsid w:val="006F5FAA"/>
    <w:rsid w:val="007013B4"/>
    <w:rsid w:val="00705351"/>
    <w:rsid w:val="007072B9"/>
    <w:rsid w:val="00714DEF"/>
    <w:rsid w:val="00717345"/>
    <w:rsid w:val="00717F15"/>
    <w:rsid w:val="0072119D"/>
    <w:rsid w:val="00721CAB"/>
    <w:rsid w:val="00731939"/>
    <w:rsid w:val="00732144"/>
    <w:rsid w:val="0073345C"/>
    <w:rsid w:val="00736A92"/>
    <w:rsid w:val="00740BE9"/>
    <w:rsid w:val="007462B7"/>
    <w:rsid w:val="00746940"/>
    <w:rsid w:val="007522D6"/>
    <w:rsid w:val="00752EFD"/>
    <w:rsid w:val="00756823"/>
    <w:rsid w:val="007612F6"/>
    <w:rsid w:val="0076222E"/>
    <w:rsid w:val="00764D6B"/>
    <w:rsid w:val="00765732"/>
    <w:rsid w:val="0077420F"/>
    <w:rsid w:val="00774869"/>
    <w:rsid w:val="00784D67"/>
    <w:rsid w:val="00786FFB"/>
    <w:rsid w:val="00793012"/>
    <w:rsid w:val="007931BC"/>
    <w:rsid w:val="007A28C6"/>
    <w:rsid w:val="007A3300"/>
    <w:rsid w:val="007A4E56"/>
    <w:rsid w:val="007B1865"/>
    <w:rsid w:val="007B498A"/>
    <w:rsid w:val="007C011F"/>
    <w:rsid w:val="007C14AF"/>
    <w:rsid w:val="007C17F1"/>
    <w:rsid w:val="007C2A36"/>
    <w:rsid w:val="007C2F6A"/>
    <w:rsid w:val="007C3459"/>
    <w:rsid w:val="007C6B16"/>
    <w:rsid w:val="007D0020"/>
    <w:rsid w:val="007D2223"/>
    <w:rsid w:val="007D253C"/>
    <w:rsid w:val="007D5649"/>
    <w:rsid w:val="007D7151"/>
    <w:rsid w:val="007E58EB"/>
    <w:rsid w:val="007E62D6"/>
    <w:rsid w:val="007F5F44"/>
    <w:rsid w:val="008041E2"/>
    <w:rsid w:val="00806007"/>
    <w:rsid w:val="0081063D"/>
    <w:rsid w:val="0082128B"/>
    <w:rsid w:val="00822935"/>
    <w:rsid w:val="00824F24"/>
    <w:rsid w:val="00825A28"/>
    <w:rsid w:val="00826E09"/>
    <w:rsid w:val="00832C16"/>
    <w:rsid w:val="00833B8E"/>
    <w:rsid w:val="0083542B"/>
    <w:rsid w:val="00835CDB"/>
    <w:rsid w:val="00836938"/>
    <w:rsid w:val="008419E3"/>
    <w:rsid w:val="008431E2"/>
    <w:rsid w:val="00850649"/>
    <w:rsid w:val="008516C9"/>
    <w:rsid w:val="00851C21"/>
    <w:rsid w:val="00853ACF"/>
    <w:rsid w:val="00854BBE"/>
    <w:rsid w:val="008562D1"/>
    <w:rsid w:val="0085652A"/>
    <w:rsid w:val="00865330"/>
    <w:rsid w:val="00870238"/>
    <w:rsid w:val="00870FE5"/>
    <w:rsid w:val="00873F0A"/>
    <w:rsid w:val="00874C8D"/>
    <w:rsid w:val="0088286D"/>
    <w:rsid w:val="00883996"/>
    <w:rsid w:val="00884C3A"/>
    <w:rsid w:val="008914D6"/>
    <w:rsid w:val="008929FC"/>
    <w:rsid w:val="00893ED7"/>
    <w:rsid w:val="00896F83"/>
    <w:rsid w:val="008A33D3"/>
    <w:rsid w:val="008A44D9"/>
    <w:rsid w:val="008B4827"/>
    <w:rsid w:val="008B60C0"/>
    <w:rsid w:val="008C15E0"/>
    <w:rsid w:val="008C27ED"/>
    <w:rsid w:val="008C743B"/>
    <w:rsid w:val="008E353F"/>
    <w:rsid w:val="008F2781"/>
    <w:rsid w:val="008F6B0F"/>
    <w:rsid w:val="009048DD"/>
    <w:rsid w:val="0091062D"/>
    <w:rsid w:val="0091149E"/>
    <w:rsid w:val="0091440F"/>
    <w:rsid w:val="00917319"/>
    <w:rsid w:val="00922B72"/>
    <w:rsid w:val="00926005"/>
    <w:rsid w:val="009266A1"/>
    <w:rsid w:val="00930C94"/>
    <w:rsid w:val="00934DDF"/>
    <w:rsid w:val="00937508"/>
    <w:rsid w:val="009375B9"/>
    <w:rsid w:val="009378C0"/>
    <w:rsid w:val="00942125"/>
    <w:rsid w:val="00942621"/>
    <w:rsid w:val="00942DC2"/>
    <w:rsid w:val="009433C6"/>
    <w:rsid w:val="00955A83"/>
    <w:rsid w:val="0096037F"/>
    <w:rsid w:val="0096099F"/>
    <w:rsid w:val="009628F0"/>
    <w:rsid w:val="00965D58"/>
    <w:rsid w:val="00966F41"/>
    <w:rsid w:val="009713C8"/>
    <w:rsid w:val="00972951"/>
    <w:rsid w:val="00975734"/>
    <w:rsid w:val="00976D59"/>
    <w:rsid w:val="00980D62"/>
    <w:rsid w:val="009837E5"/>
    <w:rsid w:val="00983E8B"/>
    <w:rsid w:val="00987A79"/>
    <w:rsid w:val="00994101"/>
    <w:rsid w:val="009947FC"/>
    <w:rsid w:val="009A4971"/>
    <w:rsid w:val="009B3CEE"/>
    <w:rsid w:val="009B6DD7"/>
    <w:rsid w:val="009C1164"/>
    <w:rsid w:val="009C1628"/>
    <w:rsid w:val="009C2C66"/>
    <w:rsid w:val="009C458F"/>
    <w:rsid w:val="009D274A"/>
    <w:rsid w:val="009D47DF"/>
    <w:rsid w:val="009D5A90"/>
    <w:rsid w:val="009E5892"/>
    <w:rsid w:val="009E7A15"/>
    <w:rsid w:val="009E7B55"/>
    <w:rsid w:val="00A0592B"/>
    <w:rsid w:val="00A05F91"/>
    <w:rsid w:val="00A07FBF"/>
    <w:rsid w:val="00A11812"/>
    <w:rsid w:val="00A11C93"/>
    <w:rsid w:val="00A16606"/>
    <w:rsid w:val="00A20DC4"/>
    <w:rsid w:val="00A30BF9"/>
    <w:rsid w:val="00A359EC"/>
    <w:rsid w:val="00A41D29"/>
    <w:rsid w:val="00A45397"/>
    <w:rsid w:val="00A4560C"/>
    <w:rsid w:val="00A47EF4"/>
    <w:rsid w:val="00A512FD"/>
    <w:rsid w:val="00A5290D"/>
    <w:rsid w:val="00A551B4"/>
    <w:rsid w:val="00A5667A"/>
    <w:rsid w:val="00A56D7C"/>
    <w:rsid w:val="00A60D52"/>
    <w:rsid w:val="00A61E5A"/>
    <w:rsid w:val="00A65484"/>
    <w:rsid w:val="00A7300D"/>
    <w:rsid w:val="00A77161"/>
    <w:rsid w:val="00A775F6"/>
    <w:rsid w:val="00A837C3"/>
    <w:rsid w:val="00AA0F3B"/>
    <w:rsid w:val="00AA18AB"/>
    <w:rsid w:val="00AA3C2C"/>
    <w:rsid w:val="00AA45C8"/>
    <w:rsid w:val="00AA572B"/>
    <w:rsid w:val="00AA6C31"/>
    <w:rsid w:val="00AB0399"/>
    <w:rsid w:val="00AB2D94"/>
    <w:rsid w:val="00AB4DE0"/>
    <w:rsid w:val="00AC1A9E"/>
    <w:rsid w:val="00AC406E"/>
    <w:rsid w:val="00AC4F23"/>
    <w:rsid w:val="00AC5896"/>
    <w:rsid w:val="00AC701B"/>
    <w:rsid w:val="00AD1AAF"/>
    <w:rsid w:val="00AD273D"/>
    <w:rsid w:val="00AD3809"/>
    <w:rsid w:val="00AD40AD"/>
    <w:rsid w:val="00AD5007"/>
    <w:rsid w:val="00AD5E9D"/>
    <w:rsid w:val="00AE2947"/>
    <w:rsid w:val="00AE32B0"/>
    <w:rsid w:val="00AE3325"/>
    <w:rsid w:val="00AE51B0"/>
    <w:rsid w:val="00AE5230"/>
    <w:rsid w:val="00AE59A4"/>
    <w:rsid w:val="00AE757F"/>
    <w:rsid w:val="00AF262D"/>
    <w:rsid w:val="00AF56B7"/>
    <w:rsid w:val="00AF74A4"/>
    <w:rsid w:val="00B01A5C"/>
    <w:rsid w:val="00B02CB3"/>
    <w:rsid w:val="00B036DA"/>
    <w:rsid w:val="00B04F34"/>
    <w:rsid w:val="00B06334"/>
    <w:rsid w:val="00B10823"/>
    <w:rsid w:val="00B21FA7"/>
    <w:rsid w:val="00B259E3"/>
    <w:rsid w:val="00B32AC0"/>
    <w:rsid w:val="00B40190"/>
    <w:rsid w:val="00B41B03"/>
    <w:rsid w:val="00B43F92"/>
    <w:rsid w:val="00B44443"/>
    <w:rsid w:val="00B45469"/>
    <w:rsid w:val="00B45DA4"/>
    <w:rsid w:val="00B544DD"/>
    <w:rsid w:val="00B6127C"/>
    <w:rsid w:val="00B62122"/>
    <w:rsid w:val="00B64B74"/>
    <w:rsid w:val="00B76D1E"/>
    <w:rsid w:val="00B8165C"/>
    <w:rsid w:val="00B83886"/>
    <w:rsid w:val="00B955F0"/>
    <w:rsid w:val="00B9763E"/>
    <w:rsid w:val="00BA16C3"/>
    <w:rsid w:val="00BA4771"/>
    <w:rsid w:val="00BA4D5F"/>
    <w:rsid w:val="00BB048D"/>
    <w:rsid w:val="00BB4551"/>
    <w:rsid w:val="00BB5BFA"/>
    <w:rsid w:val="00BB78BD"/>
    <w:rsid w:val="00BB7CF1"/>
    <w:rsid w:val="00BC2799"/>
    <w:rsid w:val="00BC3A7F"/>
    <w:rsid w:val="00BC684D"/>
    <w:rsid w:val="00BD32D1"/>
    <w:rsid w:val="00BD35A4"/>
    <w:rsid w:val="00BD3F61"/>
    <w:rsid w:val="00BD5DED"/>
    <w:rsid w:val="00BE094D"/>
    <w:rsid w:val="00BE7F72"/>
    <w:rsid w:val="00BF0275"/>
    <w:rsid w:val="00BF2905"/>
    <w:rsid w:val="00BF46C4"/>
    <w:rsid w:val="00BF543D"/>
    <w:rsid w:val="00BF7FBA"/>
    <w:rsid w:val="00C007BF"/>
    <w:rsid w:val="00C01610"/>
    <w:rsid w:val="00C019B6"/>
    <w:rsid w:val="00C039D7"/>
    <w:rsid w:val="00C04713"/>
    <w:rsid w:val="00C0646D"/>
    <w:rsid w:val="00C06AC0"/>
    <w:rsid w:val="00C134D7"/>
    <w:rsid w:val="00C13C6B"/>
    <w:rsid w:val="00C15627"/>
    <w:rsid w:val="00C17222"/>
    <w:rsid w:val="00C17A0B"/>
    <w:rsid w:val="00C20D8E"/>
    <w:rsid w:val="00C2250B"/>
    <w:rsid w:val="00C24A17"/>
    <w:rsid w:val="00C25CD0"/>
    <w:rsid w:val="00C27DA0"/>
    <w:rsid w:val="00C32E0C"/>
    <w:rsid w:val="00C343A2"/>
    <w:rsid w:val="00C34B3C"/>
    <w:rsid w:val="00C405A4"/>
    <w:rsid w:val="00C4590E"/>
    <w:rsid w:val="00C52F7D"/>
    <w:rsid w:val="00C57D17"/>
    <w:rsid w:val="00C60CB3"/>
    <w:rsid w:val="00C62DE0"/>
    <w:rsid w:val="00C64E14"/>
    <w:rsid w:val="00C65AB7"/>
    <w:rsid w:val="00C6645E"/>
    <w:rsid w:val="00C701C7"/>
    <w:rsid w:val="00C75E4F"/>
    <w:rsid w:val="00C81B1E"/>
    <w:rsid w:val="00C82C49"/>
    <w:rsid w:val="00C8749C"/>
    <w:rsid w:val="00C97CD0"/>
    <w:rsid w:val="00CA5450"/>
    <w:rsid w:val="00CA5C03"/>
    <w:rsid w:val="00CA612B"/>
    <w:rsid w:val="00CB3512"/>
    <w:rsid w:val="00CB66F4"/>
    <w:rsid w:val="00CC314C"/>
    <w:rsid w:val="00CC3D58"/>
    <w:rsid w:val="00CC64B2"/>
    <w:rsid w:val="00CC7F37"/>
    <w:rsid w:val="00CC7F9F"/>
    <w:rsid w:val="00CD0811"/>
    <w:rsid w:val="00CD38A9"/>
    <w:rsid w:val="00CD5AB4"/>
    <w:rsid w:val="00CE1DAD"/>
    <w:rsid w:val="00CE2AF2"/>
    <w:rsid w:val="00CE2EFA"/>
    <w:rsid w:val="00CE75E7"/>
    <w:rsid w:val="00CF0B23"/>
    <w:rsid w:val="00CF1DB6"/>
    <w:rsid w:val="00CF645F"/>
    <w:rsid w:val="00D017E1"/>
    <w:rsid w:val="00D039F1"/>
    <w:rsid w:val="00D0478F"/>
    <w:rsid w:val="00D10B6B"/>
    <w:rsid w:val="00D11503"/>
    <w:rsid w:val="00D15BF8"/>
    <w:rsid w:val="00D21BA2"/>
    <w:rsid w:val="00D22368"/>
    <w:rsid w:val="00D237D7"/>
    <w:rsid w:val="00D2427E"/>
    <w:rsid w:val="00D245D3"/>
    <w:rsid w:val="00D25497"/>
    <w:rsid w:val="00D26154"/>
    <w:rsid w:val="00D27AE6"/>
    <w:rsid w:val="00D27ECD"/>
    <w:rsid w:val="00D30936"/>
    <w:rsid w:val="00D31C03"/>
    <w:rsid w:val="00D33F1E"/>
    <w:rsid w:val="00D3657A"/>
    <w:rsid w:val="00D418C8"/>
    <w:rsid w:val="00D43404"/>
    <w:rsid w:val="00D44356"/>
    <w:rsid w:val="00D457A3"/>
    <w:rsid w:val="00D4728B"/>
    <w:rsid w:val="00D51F4B"/>
    <w:rsid w:val="00D52168"/>
    <w:rsid w:val="00D524D1"/>
    <w:rsid w:val="00D52641"/>
    <w:rsid w:val="00D528AF"/>
    <w:rsid w:val="00D5307E"/>
    <w:rsid w:val="00D5331A"/>
    <w:rsid w:val="00D56A4C"/>
    <w:rsid w:val="00D64B9D"/>
    <w:rsid w:val="00D72F5E"/>
    <w:rsid w:val="00D75C99"/>
    <w:rsid w:val="00D75CCF"/>
    <w:rsid w:val="00D77B72"/>
    <w:rsid w:val="00D91EDE"/>
    <w:rsid w:val="00D92F55"/>
    <w:rsid w:val="00D954BA"/>
    <w:rsid w:val="00DA18A5"/>
    <w:rsid w:val="00DA1BB5"/>
    <w:rsid w:val="00DA1E3F"/>
    <w:rsid w:val="00DA3D5B"/>
    <w:rsid w:val="00DA76AE"/>
    <w:rsid w:val="00DB132C"/>
    <w:rsid w:val="00DB197F"/>
    <w:rsid w:val="00DC1281"/>
    <w:rsid w:val="00DC1F5C"/>
    <w:rsid w:val="00DC211A"/>
    <w:rsid w:val="00DC2674"/>
    <w:rsid w:val="00DC2B08"/>
    <w:rsid w:val="00DC6E40"/>
    <w:rsid w:val="00DC74F5"/>
    <w:rsid w:val="00DD00EC"/>
    <w:rsid w:val="00DD2EDF"/>
    <w:rsid w:val="00DD368F"/>
    <w:rsid w:val="00DD590D"/>
    <w:rsid w:val="00DE5342"/>
    <w:rsid w:val="00DF65EB"/>
    <w:rsid w:val="00E04639"/>
    <w:rsid w:val="00E07E22"/>
    <w:rsid w:val="00E10B9B"/>
    <w:rsid w:val="00E111F4"/>
    <w:rsid w:val="00E13147"/>
    <w:rsid w:val="00E13ACA"/>
    <w:rsid w:val="00E1488C"/>
    <w:rsid w:val="00E22722"/>
    <w:rsid w:val="00E24AA5"/>
    <w:rsid w:val="00E30863"/>
    <w:rsid w:val="00E32196"/>
    <w:rsid w:val="00E32333"/>
    <w:rsid w:val="00E32D06"/>
    <w:rsid w:val="00E33E4E"/>
    <w:rsid w:val="00E33E8A"/>
    <w:rsid w:val="00E369CB"/>
    <w:rsid w:val="00E36FC0"/>
    <w:rsid w:val="00E3744B"/>
    <w:rsid w:val="00E41B6D"/>
    <w:rsid w:val="00E4446C"/>
    <w:rsid w:val="00E45824"/>
    <w:rsid w:val="00E5135F"/>
    <w:rsid w:val="00E52DD9"/>
    <w:rsid w:val="00E549DC"/>
    <w:rsid w:val="00E551D7"/>
    <w:rsid w:val="00E609CE"/>
    <w:rsid w:val="00E651E3"/>
    <w:rsid w:val="00E65883"/>
    <w:rsid w:val="00E6694E"/>
    <w:rsid w:val="00E7275A"/>
    <w:rsid w:val="00E74746"/>
    <w:rsid w:val="00E750F4"/>
    <w:rsid w:val="00E77256"/>
    <w:rsid w:val="00E77B66"/>
    <w:rsid w:val="00E8125D"/>
    <w:rsid w:val="00E824F4"/>
    <w:rsid w:val="00E83DFA"/>
    <w:rsid w:val="00E9014D"/>
    <w:rsid w:val="00E9152B"/>
    <w:rsid w:val="00E92519"/>
    <w:rsid w:val="00E928D0"/>
    <w:rsid w:val="00E93457"/>
    <w:rsid w:val="00E9351F"/>
    <w:rsid w:val="00E936F5"/>
    <w:rsid w:val="00E96BC6"/>
    <w:rsid w:val="00EA1070"/>
    <w:rsid w:val="00EA49D3"/>
    <w:rsid w:val="00EA4A1B"/>
    <w:rsid w:val="00EA512E"/>
    <w:rsid w:val="00EA5979"/>
    <w:rsid w:val="00EA76CA"/>
    <w:rsid w:val="00EB4095"/>
    <w:rsid w:val="00EB40F7"/>
    <w:rsid w:val="00EB6CD6"/>
    <w:rsid w:val="00EC0F0B"/>
    <w:rsid w:val="00EC1BD4"/>
    <w:rsid w:val="00EC6056"/>
    <w:rsid w:val="00ED0BCC"/>
    <w:rsid w:val="00ED2030"/>
    <w:rsid w:val="00ED295D"/>
    <w:rsid w:val="00ED587D"/>
    <w:rsid w:val="00ED6C70"/>
    <w:rsid w:val="00ED7617"/>
    <w:rsid w:val="00ED76B3"/>
    <w:rsid w:val="00ED7D1A"/>
    <w:rsid w:val="00EE445B"/>
    <w:rsid w:val="00EE4A59"/>
    <w:rsid w:val="00EF2EEA"/>
    <w:rsid w:val="00EF32C6"/>
    <w:rsid w:val="00EF63C5"/>
    <w:rsid w:val="00EF7608"/>
    <w:rsid w:val="00F00BFB"/>
    <w:rsid w:val="00F07A10"/>
    <w:rsid w:val="00F11282"/>
    <w:rsid w:val="00F16144"/>
    <w:rsid w:val="00F173BB"/>
    <w:rsid w:val="00F205E0"/>
    <w:rsid w:val="00F21B41"/>
    <w:rsid w:val="00F24ADF"/>
    <w:rsid w:val="00F3115E"/>
    <w:rsid w:val="00F3249B"/>
    <w:rsid w:val="00F32C58"/>
    <w:rsid w:val="00F33126"/>
    <w:rsid w:val="00F34BDE"/>
    <w:rsid w:val="00F36164"/>
    <w:rsid w:val="00F40C56"/>
    <w:rsid w:val="00F419DD"/>
    <w:rsid w:val="00F46E1D"/>
    <w:rsid w:val="00F50CFA"/>
    <w:rsid w:val="00F52B9C"/>
    <w:rsid w:val="00F53422"/>
    <w:rsid w:val="00F540E5"/>
    <w:rsid w:val="00F54B3F"/>
    <w:rsid w:val="00F60523"/>
    <w:rsid w:val="00F61130"/>
    <w:rsid w:val="00F66083"/>
    <w:rsid w:val="00F72331"/>
    <w:rsid w:val="00F76B72"/>
    <w:rsid w:val="00F814DB"/>
    <w:rsid w:val="00F84AD7"/>
    <w:rsid w:val="00F9045D"/>
    <w:rsid w:val="00F92F0E"/>
    <w:rsid w:val="00F94ACB"/>
    <w:rsid w:val="00FA2CDF"/>
    <w:rsid w:val="00FA45DA"/>
    <w:rsid w:val="00FA7164"/>
    <w:rsid w:val="00FA76BA"/>
    <w:rsid w:val="00FA7758"/>
    <w:rsid w:val="00FB3156"/>
    <w:rsid w:val="00FB4387"/>
    <w:rsid w:val="00FB5B50"/>
    <w:rsid w:val="00FC0D72"/>
    <w:rsid w:val="00FC1067"/>
    <w:rsid w:val="00FC16A9"/>
    <w:rsid w:val="00FC231F"/>
    <w:rsid w:val="00FC35BE"/>
    <w:rsid w:val="00FC3A8B"/>
    <w:rsid w:val="00FC5A23"/>
    <w:rsid w:val="00FC6FC4"/>
    <w:rsid w:val="00FD0948"/>
    <w:rsid w:val="00FD35F5"/>
    <w:rsid w:val="00FD4019"/>
    <w:rsid w:val="00FD5B50"/>
    <w:rsid w:val="00FE3F15"/>
    <w:rsid w:val="00FE57A3"/>
    <w:rsid w:val="00FE5A9B"/>
    <w:rsid w:val="00FE5E5C"/>
    <w:rsid w:val="00FF0396"/>
    <w:rsid w:val="00FF0872"/>
    <w:rsid w:val="00FF3097"/>
    <w:rsid w:val="00FF7D8E"/>
    <w:rsid w:val="01604956"/>
    <w:rsid w:val="0196F76C"/>
    <w:rsid w:val="01A82D86"/>
    <w:rsid w:val="02200C85"/>
    <w:rsid w:val="0256944F"/>
    <w:rsid w:val="02A127EE"/>
    <w:rsid w:val="0305ECE5"/>
    <w:rsid w:val="03558509"/>
    <w:rsid w:val="03F9D75C"/>
    <w:rsid w:val="041D612A"/>
    <w:rsid w:val="0491E4D8"/>
    <w:rsid w:val="04A7DEB1"/>
    <w:rsid w:val="04D05DE5"/>
    <w:rsid w:val="04E2ACBE"/>
    <w:rsid w:val="053ADABE"/>
    <w:rsid w:val="05587D7C"/>
    <w:rsid w:val="0593DD24"/>
    <w:rsid w:val="059B74CC"/>
    <w:rsid w:val="05A73725"/>
    <w:rsid w:val="06B668AA"/>
    <w:rsid w:val="06BDF514"/>
    <w:rsid w:val="074AF4CC"/>
    <w:rsid w:val="074C7F0F"/>
    <w:rsid w:val="078ABB7C"/>
    <w:rsid w:val="080017D5"/>
    <w:rsid w:val="08D45117"/>
    <w:rsid w:val="0934D376"/>
    <w:rsid w:val="0A21716C"/>
    <w:rsid w:val="0A249D7F"/>
    <w:rsid w:val="0A716CC0"/>
    <w:rsid w:val="0AD48E37"/>
    <w:rsid w:val="0B1BB343"/>
    <w:rsid w:val="0C2A2FC7"/>
    <w:rsid w:val="0C83C253"/>
    <w:rsid w:val="0CC179DB"/>
    <w:rsid w:val="0DE81541"/>
    <w:rsid w:val="0F391828"/>
    <w:rsid w:val="0F537D7B"/>
    <w:rsid w:val="11393F5A"/>
    <w:rsid w:val="1160EFBB"/>
    <w:rsid w:val="11A5D58C"/>
    <w:rsid w:val="11A90F14"/>
    <w:rsid w:val="11BB6BAE"/>
    <w:rsid w:val="122860A6"/>
    <w:rsid w:val="12D09BBF"/>
    <w:rsid w:val="1425C7E5"/>
    <w:rsid w:val="148B0E60"/>
    <w:rsid w:val="15018294"/>
    <w:rsid w:val="150FE0C1"/>
    <w:rsid w:val="16250C8F"/>
    <w:rsid w:val="1711180B"/>
    <w:rsid w:val="179CFDE6"/>
    <w:rsid w:val="17B15FE1"/>
    <w:rsid w:val="18010296"/>
    <w:rsid w:val="180D506F"/>
    <w:rsid w:val="1844338B"/>
    <w:rsid w:val="187FDA66"/>
    <w:rsid w:val="1973AE7B"/>
    <w:rsid w:val="1982E5A8"/>
    <w:rsid w:val="1AFC0115"/>
    <w:rsid w:val="1BD3E78B"/>
    <w:rsid w:val="1C343E05"/>
    <w:rsid w:val="1D0DB54C"/>
    <w:rsid w:val="1D150537"/>
    <w:rsid w:val="1E57F4BB"/>
    <w:rsid w:val="1E68ADD3"/>
    <w:rsid w:val="1E9D5D42"/>
    <w:rsid w:val="1EE8BFDF"/>
    <w:rsid w:val="1EE9464A"/>
    <w:rsid w:val="20CEBBCD"/>
    <w:rsid w:val="20FE6DE4"/>
    <w:rsid w:val="21586BCB"/>
    <w:rsid w:val="22CC7FC8"/>
    <w:rsid w:val="249D66D6"/>
    <w:rsid w:val="256C1570"/>
    <w:rsid w:val="2580DFC7"/>
    <w:rsid w:val="25C3E3E0"/>
    <w:rsid w:val="25CBB88B"/>
    <w:rsid w:val="25E3586B"/>
    <w:rsid w:val="2688B2CF"/>
    <w:rsid w:val="27B924DF"/>
    <w:rsid w:val="28EEBD59"/>
    <w:rsid w:val="29150CC7"/>
    <w:rsid w:val="29FD327A"/>
    <w:rsid w:val="2AFF7BB3"/>
    <w:rsid w:val="2B46C1CC"/>
    <w:rsid w:val="2BE2DFBB"/>
    <w:rsid w:val="2C899448"/>
    <w:rsid w:val="2EC6FCD2"/>
    <w:rsid w:val="2F0ECA23"/>
    <w:rsid w:val="2FAD7724"/>
    <w:rsid w:val="2FF5A7B7"/>
    <w:rsid w:val="30053A93"/>
    <w:rsid w:val="3081418F"/>
    <w:rsid w:val="32FF6344"/>
    <w:rsid w:val="33AF2029"/>
    <w:rsid w:val="33C1DD79"/>
    <w:rsid w:val="33F986B6"/>
    <w:rsid w:val="34284206"/>
    <w:rsid w:val="345F468D"/>
    <w:rsid w:val="3491695B"/>
    <w:rsid w:val="34B23EBC"/>
    <w:rsid w:val="3593A972"/>
    <w:rsid w:val="35ADBC7C"/>
    <w:rsid w:val="35AF47EA"/>
    <w:rsid w:val="361C1756"/>
    <w:rsid w:val="361E1820"/>
    <w:rsid w:val="367170ED"/>
    <w:rsid w:val="36B3113B"/>
    <w:rsid w:val="37B11CD1"/>
    <w:rsid w:val="38F3D38B"/>
    <w:rsid w:val="39287471"/>
    <w:rsid w:val="39293816"/>
    <w:rsid w:val="394B3783"/>
    <w:rsid w:val="3A77E87A"/>
    <w:rsid w:val="3A93A436"/>
    <w:rsid w:val="3ABB6995"/>
    <w:rsid w:val="3AE5BF5F"/>
    <w:rsid w:val="3AEF7895"/>
    <w:rsid w:val="3AF5D356"/>
    <w:rsid w:val="3BD8AD27"/>
    <w:rsid w:val="3C2F5136"/>
    <w:rsid w:val="3C8794C5"/>
    <w:rsid w:val="3D0B4109"/>
    <w:rsid w:val="3D1E2468"/>
    <w:rsid w:val="3D30BB10"/>
    <w:rsid w:val="3EE5BD2B"/>
    <w:rsid w:val="41084150"/>
    <w:rsid w:val="416D02A6"/>
    <w:rsid w:val="4183BC3D"/>
    <w:rsid w:val="4188FDFD"/>
    <w:rsid w:val="420FA9C0"/>
    <w:rsid w:val="431C2903"/>
    <w:rsid w:val="4330F619"/>
    <w:rsid w:val="433F05B9"/>
    <w:rsid w:val="437D148B"/>
    <w:rsid w:val="43932586"/>
    <w:rsid w:val="43CB982D"/>
    <w:rsid w:val="4425E5B0"/>
    <w:rsid w:val="4481AE44"/>
    <w:rsid w:val="44BD07B6"/>
    <w:rsid w:val="456E10BF"/>
    <w:rsid w:val="46004CFB"/>
    <w:rsid w:val="460723DF"/>
    <w:rsid w:val="464C91ED"/>
    <w:rsid w:val="46688AAE"/>
    <w:rsid w:val="4687FAFD"/>
    <w:rsid w:val="47086AF0"/>
    <w:rsid w:val="47161CA2"/>
    <w:rsid w:val="47A63FBA"/>
    <w:rsid w:val="47A9A5F4"/>
    <w:rsid w:val="47B2ACC2"/>
    <w:rsid w:val="481A6AF9"/>
    <w:rsid w:val="482C2AA5"/>
    <w:rsid w:val="49A2ED50"/>
    <w:rsid w:val="49F0895F"/>
    <w:rsid w:val="4AB94FAF"/>
    <w:rsid w:val="4AD16F47"/>
    <w:rsid w:val="4AEB8BC7"/>
    <w:rsid w:val="4B355612"/>
    <w:rsid w:val="4BA580DA"/>
    <w:rsid w:val="4C721C15"/>
    <w:rsid w:val="4CABDA62"/>
    <w:rsid w:val="4CE662F0"/>
    <w:rsid w:val="4CF32812"/>
    <w:rsid w:val="4D17349E"/>
    <w:rsid w:val="4D7F05A7"/>
    <w:rsid w:val="4E05B3A0"/>
    <w:rsid w:val="4F02BBC9"/>
    <w:rsid w:val="4F25742C"/>
    <w:rsid w:val="4F63C84B"/>
    <w:rsid w:val="506283BC"/>
    <w:rsid w:val="50839B45"/>
    <w:rsid w:val="50CAF3D0"/>
    <w:rsid w:val="51BBD2D1"/>
    <w:rsid w:val="51CB2F73"/>
    <w:rsid w:val="51E2AA4D"/>
    <w:rsid w:val="523163DF"/>
    <w:rsid w:val="53A880EC"/>
    <w:rsid w:val="53C9AC75"/>
    <w:rsid w:val="542D4998"/>
    <w:rsid w:val="549B6B0D"/>
    <w:rsid w:val="56544EE9"/>
    <w:rsid w:val="56D05160"/>
    <w:rsid w:val="56D5F0C5"/>
    <w:rsid w:val="574CF24B"/>
    <w:rsid w:val="5759C565"/>
    <w:rsid w:val="57AC9185"/>
    <w:rsid w:val="57E41B8B"/>
    <w:rsid w:val="583F2592"/>
    <w:rsid w:val="584AEA50"/>
    <w:rsid w:val="589A5F48"/>
    <w:rsid w:val="58B9BCDE"/>
    <w:rsid w:val="592D2FAD"/>
    <w:rsid w:val="5A514BFB"/>
    <w:rsid w:val="5A83964C"/>
    <w:rsid w:val="5B24DB9A"/>
    <w:rsid w:val="5B5E37A0"/>
    <w:rsid w:val="5C2CE6E5"/>
    <w:rsid w:val="5C370E2B"/>
    <w:rsid w:val="5C4980BD"/>
    <w:rsid w:val="5C7A1F76"/>
    <w:rsid w:val="5C88340E"/>
    <w:rsid w:val="5C96B814"/>
    <w:rsid w:val="5CA4A4B3"/>
    <w:rsid w:val="5E79FB62"/>
    <w:rsid w:val="5E88E96C"/>
    <w:rsid w:val="5ECC1CEA"/>
    <w:rsid w:val="5F465837"/>
    <w:rsid w:val="5F5D42B8"/>
    <w:rsid w:val="5F633B1A"/>
    <w:rsid w:val="5F7C2EB6"/>
    <w:rsid w:val="6048EF4E"/>
    <w:rsid w:val="60647D72"/>
    <w:rsid w:val="609ADE0C"/>
    <w:rsid w:val="60CA2C56"/>
    <w:rsid w:val="61EF78BF"/>
    <w:rsid w:val="6228B0AB"/>
    <w:rsid w:val="62D21FF5"/>
    <w:rsid w:val="63C33C61"/>
    <w:rsid w:val="63DC2286"/>
    <w:rsid w:val="63FF48BA"/>
    <w:rsid w:val="643A4B83"/>
    <w:rsid w:val="64520D0C"/>
    <w:rsid w:val="64557B95"/>
    <w:rsid w:val="65B2EFE4"/>
    <w:rsid w:val="65B88E0F"/>
    <w:rsid w:val="66B04A93"/>
    <w:rsid w:val="66F4C2A5"/>
    <w:rsid w:val="67DE5B6E"/>
    <w:rsid w:val="67E83F12"/>
    <w:rsid w:val="68719914"/>
    <w:rsid w:val="68DBF020"/>
    <w:rsid w:val="6940A156"/>
    <w:rsid w:val="6A098FF6"/>
    <w:rsid w:val="6A7C9F43"/>
    <w:rsid w:val="6AD0611C"/>
    <w:rsid w:val="6B43DE0F"/>
    <w:rsid w:val="6C0F593B"/>
    <w:rsid w:val="6C2D1541"/>
    <w:rsid w:val="6CB09CD3"/>
    <w:rsid w:val="6CE60961"/>
    <w:rsid w:val="6D2D7D93"/>
    <w:rsid w:val="6D74A928"/>
    <w:rsid w:val="6DEEE642"/>
    <w:rsid w:val="6E2B9B77"/>
    <w:rsid w:val="6E6CC2F0"/>
    <w:rsid w:val="6EF8423F"/>
    <w:rsid w:val="6FB9CEEC"/>
    <w:rsid w:val="70449452"/>
    <w:rsid w:val="7067D44A"/>
    <w:rsid w:val="7156E7E8"/>
    <w:rsid w:val="71D3CCC9"/>
    <w:rsid w:val="72279886"/>
    <w:rsid w:val="749D058E"/>
    <w:rsid w:val="754D5145"/>
    <w:rsid w:val="75FA3891"/>
    <w:rsid w:val="76C40938"/>
    <w:rsid w:val="76F1C193"/>
    <w:rsid w:val="771054D6"/>
    <w:rsid w:val="7759C95D"/>
    <w:rsid w:val="777843B6"/>
    <w:rsid w:val="7796FF58"/>
    <w:rsid w:val="7834E7B8"/>
    <w:rsid w:val="78DAD4D1"/>
    <w:rsid w:val="78FB727A"/>
    <w:rsid w:val="7A98039B"/>
    <w:rsid w:val="7AB03C86"/>
    <w:rsid w:val="7B07FAB3"/>
    <w:rsid w:val="7B19106F"/>
    <w:rsid w:val="7C06789B"/>
    <w:rsid w:val="7CB7CD6A"/>
    <w:rsid w:val="7CECD9BD"/>
    <w:rsid w:val="7DCCF4FE"/>
    <w:rsid w:val="7DD4131C"/>
    <w:rsid w:val="7E645D42"/>
    <w:rsid w:val="7EB1102B"/>
    <w:rsid w:val="7F89FBC7"/>
    <w:rsid w:val="7FBF8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282304"/>
  <w15:chartTrackingRefBased/>
  <w15:docId w15:val="{627BBA54-4BA5-442B-81E6-EE37AD3D8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2799"/>
    <w:pPr>
      <w:spacing w:after="120"/>
    </w:pPr>
    <w:rPr>
      <w:rFonts w:ascii="Segoe UI" w:hAnsi="Segoe UI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46134"/>
    <w:pPr>
      <w:keepNext/>
      <w:keepLines/>
      <w:numPr>
        <w:numId w:val="1"/>
      </w:numPr>
      <w:spacing w:before="240" w:line="264" w:lineRule="auto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941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94101"/>
    <w:rPr>
      <w:rFonts w:ascii="Segoe UI" w:hAnsi="Segoe UI"/>
      <w:sz w:val="24"/>
    </w:rPr>
  </w:style>
  <w:style w:type="paragraph" w:styleId="Fuzeile">
    <w:name w:val="footer"/>
    <w:basedOn w:val="Standard"/>
    <w:link w:val="FuzeileZchn"/>
    <w:uiPriority w:val="99"/>
    <w:unhideWhenUsed/>
    <w:rsid w:val="009941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94101"/>
    <w:rPr>
      <w:rFonts w:ascii="Segoe UI" w:hAnsi="Segoe UI"/>
      <w:sz w:val="24"/>
    </w:rPr>
  </w:style>
  <w:style w:type="table" w:styleId="Tabellenraster">
    <w:name w:val="Table Grid"/>
    <w:basedOn w:val="NormaleTabelle"/>
    <w:uiPriority w:val="39"/>
    <w:rsid w:val="00994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7E58E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E58EB"/>
    <w:rPr>
      <w:rFonts w:ascii="Segoe UI" w:eastAsiaTheme="majorEastAsia" w:hAnsi="Segoe U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46134"/>
    <w:rPr>
      <w:rFonts w:ascii="Segoe UI" w:eastAsiaTheme="majorEastAsia" w:hAnsi="Segoe U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unhideWhenUsed/>
    <w:rsid w:val="00FA76B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A76BA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AD5007"/>
    <w:pPr>
      <w:ind w:left="720"/>
      <w:contextualSpacing/>
    </w:pPr>
  </w:style>
  <w:style w:type="paragraph" w:styleId="KeinLeerraum">
    <w:name w:val="No Spacing"/>
    <w:uiPriority w:val="1"/>
    <w:qFormat/>
    <w:rsid w:val="00083A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les\Downloads\S-INF47aL-HawkTalk-Risikoanalys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28d6b1-3919-45ca-a810-a9f24c98c38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4F511FE9344346B3B565D439640D46" ma:contentTypeVersion="12" ma:contentTypeDescription="Ein neues Dokument erstellen." ma:contentTypeScope="" ma:versionID="21da785c10f7c5f43f37cca8904c7fb7">
  <xsd:schema xmlns:xsd="http://www.w3.org/2001/XMLSchema" xmlns:xs="http://www.w3.org/2001/XMLSchema" xmlns:p="http://schemas.microsoft.com/office/2006/metadata/properties" xmlns:ns3="7428d6b1-3919-45ca-a810-a9f24c98c389" targetNamespace="http://schemas.microsoft.com/office/2006/metadata/properties" ma:root="true" ma:fieldsID="602e5a62d6284efa4700467c044525af" ns3:_="">
    <xsd:import namespace="7428d6b1-3919-45ca-a810-a9f24c98c38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28d6b1-3919-45ca-a810-a9f24c98c38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EF20A-D767-4CBB-B5C1-DC7D2D19CBE0}">
  <ds:schemaRefs>
    <ds:schemaRef ds:uri="http://schemas.microsoft.com/office/2006/metadata/properties"/>
    <ds:schemaRef ds:uri="http://schemas.microsoft.com/office/infopath/2007/PartnerControls"/>
    <ds:schemaRef ds:uri="7428d6b1-3919-45ca-a810-a9f24c98c389"/>
  </ds:schemaRefs>
</ds:datastoreItem>
</file>

<file path=customXml/itemProps2.xml><?xml version="1.0" encoding="utf-8"?>
<ds:datastoreItem xmlns:ds="http://schemas.openxmlformats.org/officeDocument/2006/customXml" ds:itemID="{97B7B4BA-0481-4568-98A5-B58571A64C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AE8723-CFC6-4C50-BEB7-105E02D7A0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28d6b1-3919-45ca-a810-a9f24c98c3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80DC0B7-3A7B-4667-B4BF-E8A07446D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S-INF47aL-HawkTalk-Risikoanalyse.dotx</Template>
  <TotalTime>0</TotalTime>
  <Pages>2</Pages>
  <Words>417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poles</dc:creator>
  <cp:keywords/>
  <dc:description/>
  <cp:lastModifiedBy>FMZ; Vucer Luka</cp:lastModifiedBy>
  <cp:revision>8</cp:revision>
  <dcterms:created xsi:type="dcterms:W3CDTF">2026-03-20T10:14:00Z</dcterms:created>
  <dcterms:modified xsi:type="dcterms:W3CDTF">2026-03-20T10:23:00Z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0x010100474F511FE9344346B3B565D439640D46</vt:lpwstr>
  </property>
</Properties>
</file>